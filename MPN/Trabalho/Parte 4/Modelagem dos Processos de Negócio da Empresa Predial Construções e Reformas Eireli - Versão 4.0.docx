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48F" w:rsidRPr="00407BBF" w:rsidRDefault="009E4E9C" w:rsidP="006D348F">
      <w:pPr>
        <w:pStyle w:val="Livre"/>
        <w:spacing w:before="120" w:after="120"/>
        <w:jc w:val="center"/>
        <w:rPr>
          <w:rFonts w:ascii="Arial" w:hAnsi="Arial" w:cs="Arial"/>
          <w:b/>
          <w:noProof w:val="0"/>
          <w:sz w:val="28"/>
        </w:rPr>
      </w:pPr>
      <w:proofErr w:type="gramStart"/>
      <w:r w:rsidRPr="00407BBF">
        <w:rPr>
          <w:rFonts w:ascii="Arial" w:hAnsi="Arial" w:cs="Arial"/>
          <w:b/>
          <w:noProof w:val="0"/>
          <w:sz w:val="28"/>
        </w:rPr>
        <w:t>Predial Construções e Reformas</w:t>
      </w:r>
      <w:proofErr w:type="gramEnd"/>
      <w:r w:rsidRPr="00407BBF">
        <w:rPr>
          <w:rFonts w:ascii="Arial" w:hAnsi="Arial" w:cs="Arial"/>
          <w:b/>
          <w:noProof w:val="0"/>
          <w:sz w:val="28"/>
        </w:rPr>
        <w:t xml:space="preserve"> </w:t>
      </w:r>
      <w:proofErr w:type="spellStart"/>
      <w:r w:rsidRPr="00407BBF">
        <w:rPr>
          <w:rFonts w:ascii="Arial" w:hAnsi="Arial" w:cs="Arial"/>
          <w:b/>
          <w:noProof w:val="0"/>
          <w:sz w:val="28"/>
        </w:rPr>
        <w:t>Eireli</w:t>
      </w:r>
      <w:proofErr w:type="spellEnd"/>
    </w:p>
    <w:p w:rsidR="006D348F" w:rsidRPr="00407BBF" w:rsidRDefault="006D348F" w:rsidP="006D348F">
      <w:pPr>
        <w:pStyle w:val="Livre"/>
        <w:spacing w:before="120" w:after="120"/>
        <w:jc w:val="center"/>
        <w:rPr>
          <w:rFonts w:ascii="Arial" w:hAnsi="Arial" w:cs="Arial"/>
          <w:b/>
          <w:noProof w:val="0"/>
          <w:sz w:val="28"/>
        </w:rPr>
      </w:pPr>
    </w:p>
    <w:p w:rsidR="006D348F" w:rsidRPr="00407BBF" w:rsidRDefault="006D348F" w:rsidP="006D348F">
      <w:pPr>
        <w:pStyle w:val="Livre"/>
        <w:spacing w:before="120" w:after="120"/>
        <w:jc w:val="center"/>
        <w:rPr>
          <w:rFonts w:ascii="Arial" w:hAnsi="Arial" w:cs="Arial"/>
          <w:b/>
          <w:noProof w:val="0"/>
          <w:sz w:val="28"/>
        </w:rPr>
      </w:pPr>
    </w:p>
    <w:p w:rsidR="006D348F" w:rsidRPr="00407BBF" w:rsidRDefault="006D348F" w:rsidP="006D348F">
      <w:pPr>
        <w:pStyle w:val="Livre"/>
        <w:spacing w:before="120" w:after="120"/>
        <w:jc w:val="center"/>
        <w:rPr>
          <w:rFonts w:ascii="Arial" w:hAnsi="Arial" w:cs="Arial"/>
          <w:b/>
          <w:noProof w:val="0"/>
          <w:sz w:val="28"/>
        </w:rPr>
      </w:pPr>
    </w:p>
    <w:p w:rsidR="006D348F" w:rsidRPr="00407BBF" w:rsidRDefault="006D348F" w:rsidP="006D348F">
      <w:pPr>
        <w:pStyle w:val="Livre"/>
        <w:spacing w:before="120" w:after="120"/>
        <w:jc w:val="center"/>
        <w:rPr>
          <w:rFonts w:ascii="Arial" w:hAnsi="Arial" w:cs="Arial"/>
          <w:b/>
          <w:noProof w:val="0"/>
          <w:sz w:val="28"/>
        </w:rPr>
      </w:pPr>
    </w:p>
    <w:p w:rsidR="006D348F" w:rsidRPr="00407BBF" w:rsidRDefault="006D348F" w:rsidP="006D348F">
      <w:pPr>
        <w:pStyle w:val="Livre"/>
        <w:spacing w:before="120" w:after="120"/>
        <w:jc w:val="center"/>
        <w:rPr>
          <w:rFonts w:ascii="Arial" w:hAnsi="Arial" w:cs="Arial"/>
          <w:b/>
          <w:noProof w:val="0"/>
          <w:sz w:val="28"/>
        </w:rPr>
      </w:pPr>
    </w:p>
    <w:p w:rsidR="006D348F" w:rsidRPr="00407BBF" w:rsidRDefault="00821D47" w:rsidP="006D348F">
      <w:pPr>
        <w:pStyle w:val="Livre"/>
        <w:spacing w:before="240" w:after="240"/>
        <w:jc w:val="center"/>
        <w:rPr>
          <w:rFonts w:ascii="Arial" w:hAnsi="Arial" w:cs="Arial"/>
          <w:b/>
          <w:noProof w:val="0"/>
          <w:sz w:val="38"/>
        </w:rPr>
      </w:pPr>
      <w:r w:rsidRPr="00407BBF">
        <w:rPr>
          <w:rFonts w:ascii="Arial" w:hAnsi="Arial" w:cs="Arial"/>
          <w:b/>
          <w:noProof w:val="0"/>
          <w:sz w:val="38"/>
        </w:rPr>
        <w:t xml:space="preserve">Modelagem dos Processos de Negócio da Empresa </w:t>
      </w:r>
      <w:r w:rsidR="009E4E9C" w:rsidRPr="00407BBF">
        <w:rPr>
          <w:rFonts w:ascii="Arial" w:hAnsi="Arial" w:cs="Arial"/>
          <w:b/>
          <w:noProof w:val="0"/>
          <w:sz w:val="38"/>
        </w:rPr>
        <w:t xml:space="preserve">Predial </w:t>
      </w:r>
      <w:r w:rsidR="00DF71E6" w:rsidRPr="00407BBF">
        <w:rPr>
          <w:rFonts w:ascii="Arial" w:hAnsi="Arial" w:cs="Arial"/>
          <w:b/>
          <w:noProof w:val="0"/>
          <w:sz w:val="38"/>
        </w:rPr>
        <w:t>Construções</w:t>
      </w:r>
      <w:r w:rsidR="009E4E9C" w:rsidRPr="00407BBF">
        <w:rPr>
          <w:rFonts w:ascii="Arial" w:hAnsi="Arial" w:cs="Arial"/>
          <w:b/>
          <w:noProof w:val="0"/>
          <w:sz w:val="38"/>
        </w:rPr>
        <w:t xml:space="preserve"> e Reformas </w:t>
      </w:r>
      <w:proofErr w:type="spellStart"/>
      <w:r w:rsidR="009E4E9C" w:rsidRPr="00407BBF">
        <w:rPr>
          <w:rFonts w:ascii="Arial" w:hAnsi="Arial" w:cs="Arial"/>
          <w:b/>
          <w:noProof w:val="0"/>
          <w:sz w:val="38"/>
        </w:rPr>
        <w:t>Eireli</w:t>
      </w:r>
      <w:proofErr w:type="spellEnd"/>
    </w:p>
    <w:p w:rsidR="006D348F" w:rsidRPr="00407BBF" w:rsidRDefault="00DF71E6" w:rsidP="006D348F">
      <w:pPr>
        <w:pStyle w:val="Livre"/>
        <w:spacing w:before="240" w:after="240"/>
        <w:jc w:val="center"/>
        <w:rPr>
          <w:rFonts w:ascii="Arial" w:hAnsi="Arial" w:cs="Arial"/>
          <w:b/>
          <w:noProof w:val="0"/>
          <w:sz w:val="38"/>
        </w:rPr>
      </w:pPr>
      <w:bookmarkStart w:id="0" w:name="_Toc427049360"/>
      <w:bookmarkStart w:id="1" w:name="_Toc448127874"/>
      <w:bookmarkStart w:id="2" w:name="_Toc453659216"/>
      <w:r w:rsidRPr="00407BBF">
        <w:rPr>
          <w:rFonts w:ascii="Arial" w:hAnsi="Arial" w:cs="Arial"/>
          <w:b/>
          <w:noProof w:val="0"/>
          <w:sz w:val="26"/>
        </w:rPr>
        <w:t>{</w:t>
      </w:r>
      <w:r w:rsidR="006D348F" w:rsidRPr="00407BBF">
        <w:rPr>
          <w:rFonts w:ascii="Arial" w:hAnsi="Arial" w:cs="Arial"/>
          <w:b/>
          <w:noProof w:val="0"/>
          <w:sz w:val="26"/>
        </w:rPr>
        <w:t xml:space="preserve">Versão revisada </w:t>
      </w:r>
      <w:proofErr w:type="gramStart"/>
      <w:r w:rsidR="00491BD1">
        <w:rPr>
          <w:rFonts w:ascii="Arial" w:hAnsi="Arial" w:cs="Arial"/>
          <w:b/>
          <w:noProof w:val="0"/>
          <w:sz w:val="26"/>
        </w:rPr>
        <w:t>4</w:t>
      </w:r>
      <w:proofErr w:type="gramEnd"/>
      <w:r w:rsidRPr="00407BBF">
        <w:rPr>
          <w:rFonts w:ascii="Arial" w:hAnsi="Arial" w:cs="Arial"/>
          <w:b/>
          <w:noProof w:val="0"/>
          <w:sz w:val="26"/>
        </w:rPr>
        <w:t>}</w:t>
      </w:r>
    </w:p>
    <w:p w:rsidR="006D348F" w:rsidRPr="00407BBF" w:rsidRDefault="006D348F" w:rsidP="006D348F">
      <w:pPr>
        <w:pStyle w:val="Livre"/>
        <w:spacing w:before="720"/>
        <w:jc w:val="center"/>
        <w:rPr>
          <w:rFonts w:ascii="Arial" w:hAnsi="Arial" w:cs="Arial"/>
          <w:b/>
          <w:noProof w:val="0"/>
          <w:sz w:val="28"/>
        </w:rPr>
      </w:pPr>
    </w:p>
    <w:p w:rsidR="009E4E9C" w:rsidRPr="00407BBF" w:rsidRDefault="006D348F" w:rsidP="006D348F">
      <w:pPr>
        <w:pStyle w:val="Livre"/>
        <w:spacing w:before="60"/>
        <w:jc w:val="center"/>
        <w:outlineLvl w:val="0"/>
        <w:rPr>
          <w:rFonts w:ascii="Arial" w:hAnsi="Arial" w:cs="Arial"/>
          <w:b/>
          <w:noProof w:val="0"/>
          <w:sz w:val="22"/>
        </w:rPr>
      </w:pPr>
      <w:r w:rsidRPr="00407BBF">
        <w:rPr>
          <w:rFonts w:ascii="Arial" w:hAnsi="Arial" w:cs="Arial"/>
          <w:b/>
          <w:noProof w:val="0"/>
          <w:sz w:val="22"/>
        </w:rPr>
        <w:t xml:space="preserve">Autores: </w:t>
      </w:r>
    </w:p>
    <w:p w:rsidR="006D348F" w:rsidRPr="00407BBF" w:rsidRDefault="009E4E9C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  <w:r w:rsidRPr="00407BBF">
        <w:rPr>
          <w:rFonts w:ascii="Arial" w:hAnsi="Arial" w:cs="Arial"/>
          <w:bCs/>
          <w:noProof w:val="0"/>
          <w:sz w:val="22"/>
        </w:rPr>
        <w:t>Breno Vieira dos Santos</w:t>
      </w:r>
    </w:p>
    <w:p w:rsidR="009E4E9C" w:rsidRPr="00407BBF" w:rsidRDefault="009E4E9C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  <w:r w:rsidRPr="00407BBF">
        <w:rPr>
          <w:rFonts w:ascii="Arial" w:hAnsi="Arial" w:cs="Arial"/>
          <w:bCs/>
          <w:noProof w:val="0"/>
          <w:sz w:val="22"/>
        </w:rPr>
        <w:t>Elias Flávio de Paiva</w:t>
      </w:r>
    </w:p>
    <w:p w:rsidR="009E4E9C" w:rsidRPr="00407BBF" w:rsidRDefault="009E4E9C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  <w:r w:rsidRPr="00407BBF">
        <w:rPr>
          <w:rFonts w:ascii="Arial" w:hAnsi="Arial" w:cs="Arial"/>
          <w:bCs/>
          <w:noProof w:val="0"/>
          <w:sz w:val="22"/>
        </w:rPr>
        <w:t>Gabriela Almeida de Souza</w:t>
      </w:r>
    </w:p>
    <w:p w:rsidR="009E4E9C" w:rsidRPr="00407BBF" w:rsidRDefault="009E4E9C" w:rsidP="00131F22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4"/>
        </w:rPr>
      </w:pPr>
      <w:r w:rsidRPr="00407BBF">
        <w:rPr>
          <w:rFonts w:ascii="Arial" w:hAnsi="Arial" w:cs="Arial"/>
          <w:bCs/>
          <w:noProof w:val="0"/>
          <w:sz w:val="22"/>
        </w:rPr>
        <w:t>Guilherme Vianna Amador dos Santos</w:t>
      </w:r>
    </w:p>
    <w:p w:rsidR="00B94AF0" w:rsidRPr="00407BBF" w:rsidRDefault="009E4E9C" w:rsidP="006D348F">
      <w:pPr>
        <w:pStyle w:val="Livre"/>
        <w:spacing w:before="600"/>
        <w:jc w:val="center"/>
        <w:rPr>
          <w:rFonts w:ascii="Arial" w:hAnsi="Arial" w:cs="Arial"/>
          <w:bCs/>
          <w:noProof w:val="0"/>
          <w:sz w:val="22"/>
        </w:rPr>
      </w:pPr>
      <w:r w:rsidRPr="00407BBF">
        <w:rPr>
          <w:rFonts w:ascii="Arial" w:hAnsi="Arial" w:cs="Arial"/>
          <w:bCs/>
          <w:noProof w:val="0"/>
          <w:sz w:val="22"/>
        </w:rPr>
        <w:br/>
      </w:r>
    </w:p>
    <w:p w:rsidR="009E4E9C" w:rsidRPr="00407BBF" w:rsidRDefault="009E4E9C" w:rsidP="006D348F">
      <w:pPr>
        <w:pStyle w:val="Livre"/>
        <w:spacing w:before="600"/>
        <w:jc w:val="center"/>
        <w:rPr>
          <w:rFonts w:ascii="Arial" w:hAnsi="Arial" w:cs="Arial"/>
          <w:bCs/>
          <w:noProof w:val="0"/>
          <w:sz w:val="22"/>
        </w:rPr>
      </w:pPr>
    </w:p>
    <w:p w:rsidR="00B94AF0" w:rsidRPr="00407BBF" w:rsidRDefault="00B94AF0" w:rsidP="006D348F">
      <w:pPr>
        <w:pStyle w:val="Livre"/>
        <w:spacing w:before="600"/>
        <w:jc w:val="center"/>
        <w:rPr>
          <w:rFonts w:ascii="Arial" w:hAnsi="Arial" w:cs="Arial"/>
          <w:bCs/>
          <w:noProof w:val="0"/>
          <w:sz w:val="22"/>
        </w:rPr>
      </w:pPr>
    </w:p>
    <w:p w:rsidR="00131F22" w:rsidRPr="00407BBF" w:rsidRDefault="00131F22" w:rsidP="006D348F">
      <w:pPr>
        <w:pStyle w:val="Livre"/>
        <w:spacing w:before="600"/>
        <w:jc w:val="center"/>
        <w:rPr>
          <w:rFonts w:ascii="Arial" w:hAnsi="Arial" w:cs="Arial"/>
          <w:bCs/>
          <w:noProof w:val="0"/>
          <w:sz w:val="22"/>
        </w:rPr>
      </w:pPr>
    </w:p>
    <w:p w:rsidR="00B94AF0" w:rsidRPr="00407BBF" w:rsidRDefault="00B94AF0" w:rsidP="006D348F">
      <w:pPr>
        <w:pStyle w:val="Livre"/>
        <w:spacing w:before="600"/>
        <w:jc w:val="center"/>
        <w:rPr>
          <w:rFonts w:ascii="Arial" w:hAnsi="Arial" w:cs="Arial"/>
          <w:bCs/>
          <w:noProof w:val="0"/>
          <w:sz w:val="22"/>
        </w:rPr>
      </w:pPr>
    </w:p>
    <w:p w:rsidR="00B94AF0" w:rsidRPr="00407BBF" w:rsidRDefault="00B94AF0" w:rsidP="006D348F">
      <w:pPr>
        <w:pStyle w:val="Livre"/>
        <w:spacing w:before="600"/>
        <w:jc w:val="center"/>
        <w:rPr>
          <w:rFonts w:ascii="Arial" w:hAnsi="Arial" w:cs="Arial"/>
          <w:bCs/>
          <w:noProof w:val="0"/>
          <w:sz w:val="22"/>
        </w:rPr>
      </w:pPr>
    </w:p>
    <w:p w:rsidR="006D348F" w:rsidRPr="00407BBF" w:rsidRDefault="009E4E9C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  <w:r w:rsidRPr="00407BBF">
        <w:rPr>
          <w:rFonts w:ascii="Arial" w:hAnsi="Arial" w:cs="Arial"/>
          <w:bCs/>
          <w:noProof w:val="0"/>
          <w:sz w:val="22"/>
        </w:rPr>
        <w:t>Contagem</w:t>
      </w:r>
    </w:p>
    <w:p w:rsidR="006D348F" w:rsidRPr="00407BBF" w:rsidRDefault="006D348F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</w:p>
    <w:p w:rsidR="006D348F" w:rsidRPr="00407BBF" w:rsidRDefault="006D348F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</w:p>
    <w:p w:rsidR="006D348F" w:rsidRPr="00407BBF" w:rsidRDefault="00724FD9" w:rsidP="006D348F">
      <w:pPr>
        <w:pStyle w:val="Livre"/>
        <w:spacing w:before="60"/>
        <w:jc w:val="center"/>
        <w:outlineLvl w:val="0"/>
        <w:rPr>
          <w:rFonts w:ascii="Arial" w:hAnsi="Arial" w:cs="Arial"/>
          <w:bCs/>
          <w:noProof w:val="0"/>
          <w:sz w:val="22"/>
        </w:rPr>
      </w:pPr>
      <w:r w:rsidRPr="00407BBF">
        <w:rPr>
          <w:rFonts w:ascii="Arial" w:hAnsi="Arial" w:cs="Arial"/>
          <w:bCs/>
          <w:noProof w:val="0"/>
          <w:sz w:val="22"/>
        </w:rPr>
        <w:t>Maio</w:t>
      </w:r>
      <w:r w:rsidR="009E4E9C" w:rsidRPr="00407BBF">
        <w:rPr>
          <w:rFonts w:ascii="Arial" w:hAnsi="Arial" w:cs="Arial"/>
          <w:bCs/>
          <w:noProof w:val="0"/>
          <w:sz w:val="22"/>
        </w:rPr>
        <w:t xml:space="preserve"> de 2018</w:t>
      </w:r>
    </w:p>
    <w:bookmarkEnd w:id="0"/>
    <w:bookmarkEnd w:id="1"/>
    <w:bookmarkEnd w:id="2"/>
    <w:p w:rsidR="006D348F" w:rsidRPr="00407BBF" w:rsidRDefault="006D348F" w:rsidP="006D348F">
      <w:pPr>
        <w:jc w:val="center"/>
        <w:rPr>
          <w:rFonts w:ascii="Arial" w:hAnsi="Arial" w:cs="Arial"/>
          <w:b/>
          <w:bCs/>
          <w:sz w:val="32"/>
        </w:rPr>
        <w:sectPr w:rsidR="006D348F" w:rsidRPr="00407BBF" w:rsidSect="006D348F">
          <w:headerReference w:type="default" r:id="rId8"/>
          <w:footerReference w:type="even" r:id="rId9"/>
          <w:footerReference w:type="default" r:id="rId10"/>
          <w:pgSz w:w="11907" w:h="16840" w:code="9"/>
          <w:pgMar w:top="1418" w:right="1418" w:bottom="1418" w:left="1701" w:header="720" w:footer="720" w:gutter="0"/>
          <w:cols w:space="720"/>
          <w:docGrid w:linePitch="360"/>
        </w:sectPr>
      </w:pPr>
    </w:p>
    <w:p w:rsidR="006D348F" w:rsidRPr="00407BBF" w:rsidRDefault="006D348F" w:rsidP="006D348F">
      <w:pPr>
        <w:pStyle w:val="sumrio"/>
        <w:rPr>
          <w:rFonts w:cs="Arial"/>
        </w:rPr>
      </w:pPr>
      <w:bookmarkStart w:id="3" w:name="_Toc481911617"/>
      <w:bookmarkStart w:id="4" w:name="_Toc481912076"/>
      <w:bookmarkStart w:id="5" w:name="_Toc19368796"/>
      <w:r w:rsidRPr="00407BBF">
        <w:rPr>
          <w:rFonts w:cs="Arial"/>
        </w:rPr>
        <w:lastRenderedPageBreak/>
        <w:t>Versões revisadas anteriores</w:t>
      </w:r>
      <w:bookmarkEnd w:id="3"/>
      <w:bookmarkEnd w:id="4"/>
      <w:bookmarkEnd w:id="5"/>
    </w:p>
    <w:p w:rsidR="006D348F" w:rsidRPr="00407BBF" w:rsidRDefault="006D348F" w:rsidP="006D348F">
      <w:pPr>
        <w:pStyle w:val="Corpodetexto"/>
        <w:rPr>
          <w:rFonts w:ascii="Arial" w:hAnsi="Arial" w:cs="Arial"/>
        </w:rPr>
      </w:pPr>
    </w:p>
    <w:tbl>
      <w:tblPr>
        <w:tblW w:w="8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4252"/>
        <w:gridCol w:w="1985"/>
        <w:gridCol w:w="1471"/>
      </w:tblGrid>
      <w:tr w:rsidR="00F00D00" w:rsidRPr="00407BBF" w:rsidTr="00CD17DE">
        <w:trPr>
          <w:cantSplit/>
          <w:trHeight w:val="392"/>
        </w:trPr>
        <w:tc>
          <w:tcPr>
            <w:tcW w:w="1063" w:type="dxa"/>
          </w:tcPr>
          <w:p w:rsidR="00F00D00" w:rsidRPr="00407BBF" w:rsidRDefault="00F00D00" w:rsidP="006D348F">
            <w:pPr>
              <w:pStyle w:val="Corpodetexto"/>
              <w:jc w:val="center"/>
              <w:rPr>
                <w:rFonts w:ascii="Arial" w:hAnsi="Arial" w:cs="Arial"/>
                <w:b/>
                <w:bCs/>
              </w:rPr>
            </w:pPr>
            <w:r w:rsidRPr="00407BBF">
              <w:rPr>
                <w:rFonts w:ascii="Arial" w:hAnsi="Arial" w:cs="Arial"/>
                <w:b/>
                <w:bCs/>
              </w:rPr>
              <w:t>Revisão</w:t>
            </w:r>
          </w:p>
        </w:tc>
        <w:tc>
          <w:tcPr>
            <w:tcW w:w="4252" w:type="dxa"/>
          </w:tcPr>
          <w:p w:rsidR="00F00D00" w:rsidRPr="00407BBF" w:rsidRDefault="00F00D00" w:rsidP="006D348F">
            <w:pPr>
              <w:pStyle w:val="Corpodetexto"/>
              <w:jc w:val="center"/>
              <w:rPr>
                <w:rFonts w:ascii="Arial" w:hAnsi="Arial" w:cs="Arial"/>
                <w:b/>
                <w:bCs/>
              </w:rPr>
            </w:pPr>
            <w:r w:rsidRPr="00407BBF">
              <w:rPr>
                <w:rFonts w:ascii="Arial" w:hAnsi="Arial" w:cs="Arial"/>
                <w:b/>
                <w:bCs/>
              </w:rPr>
              <w:t>Comentário</w:t>
            </w:r>
          </w:p>
        </w:tc>
        <w:tc>
          <w:tcPr>
            <w:tcW w:w="1985" w:type="dxa"/>
          </w:tcPr>
          <w:p w:rsidR="00F00D00" w:rsidRPr="00407BBF" w:rsidRDefault="00F00D00" w:rsidP="006D348F">
            <w:pPr>
              <w:pStyle w:val="Corpodetexto"/>
              <w:jc w:val="center"/>
              <w:rPr>
                <w:rFonts w:ascii="Arial" w:hAnsi="Arial" w:cs="Arial"/>
                <w:b/>
                <w:bCs/>
              </w:rPr>
            </w:pPr>
            <w:r w:rsidRPr="00407BBF">
              <w:rPr>
                <w:rFonts w:ascii="Arial" w:hAnsi="Arial" w:cs="Arial"/>
                <w:b/>
                <w:bCs/>
              </w:rPr>
              <w:t>Autor</w:t>
            </w:r>
          </w:p>
        </w:tc>
        <w:tc>
          <w:tcPr>
            <w:tcW w:w="1471" w:type="dxa"/>
          </w:tcPr>
          <w:p w:rsidR="00F00D00" w:rsidRPr="00407BBF" w:rsidRDefault="00F00D00" w:rsidP="006D348F">
            <w:pPr>
              <w:pStyle w:val="Corpodetexto"/>
              <w:jc w:val="center"/>
              <w:rPr>
                <w:rFonts w:ascii="Arial" w:hAnsi="Arial" w:cs="Arial"/>
                <w:b/>
                <w:bCs/>
              </w:rPr>
            </w:pPr>
            <w:r w:rsidRPr="00407BBF"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491BD1" w:rsidRPr="00407BBF" w:rsidTr="00CD17DE">
        <w:trPr>
          <w:cantSplit/>
          <w:trHeight w:val="320"/>
        </w:trPr>
        <w:tc>
          <w:tcPr>
            <w:tcW w:w="1063" w:type="dxa"/>
            <w:vAlign w:val="center"/>
          </w:tcPr>
          <w:p w:rsidR="00491BD1" w:rsidRPr="00407BBF" w:rsidRDefault="00491BD1" w:rsidP="003E6C0E">
            <w:pPr>
              <w:pStyle w:val="TableParagraph"/>
              <w:spacing w:before="164"/>
              <w:ind w:left="141" w:right="131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1.0</w:t>
            </w:r>
          </w:p>
        </w:tc>
        <w:tc>
          <w:tcPr>
            <w:tcW w:w="4252" w:type="dxa"/>
            <w:vAlign w:val="center"/>
          </w:tcPr>
          <w:p w:rsidR="00491BD1" w:rsidRPr="00407BBF" w:rsidRDefault="00491BD1" w:rsidP="003E6C0E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Preenchimento dos dados básicos da empresa, visão, missão e valores e estratégias de negócio.</w:t>
            </w:r>
          </w:p>
        </w:tc>
        <w:tc>
          <w:tcPr>
            <w:tcW w:w="1985" w:type="dxa"/>
            <w:vAlign w:val="center"/>
          </w:tcPr>
          <w:p w:rsidR="00491BD1" w:rsidRPr="00407BBF" w:rsidRDefault="00491BD1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491BD1" w:rsidRPr="00407BBF" w:rsidRDefault="00491BD1" w:rsidP="003E6C0E">
            <w:pPr>
              <w:pStyle w:val="TableParagraph"/>
              <w:spacing w:before="159"/>
              <w:ind w:left="228" w:right="215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07/03/18</w:t>
            </w:r>
          </w:p>
        </w:tc>
      </w:tr>
      <w:tr w:rsidR="009E4E9C" w:rsidRPr="00407BBF" w:rsidTr="00CD17DE">
        <w:trPr>
          <w:cantSplit/>
          <w:trHeight w:val="320"/>
        </w:trPr>
        <w:tc>
          <w:tcPr>
            <w:tcW w:w="1063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9"/>
              <w:ind w:left="141" w:right="131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1.1</w:t>
            </w:r>
          </w:p>
        </w:tc>
        <w:tc>
          <w:tcPr>
            <w:tcW w:w="4252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Listagem dos processos principais</w:t>
            </w:r>
          </w:p>
        </w:tc>
        <w:tc>
          <w:tcPr>
            <w:tcW w:w="1985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182" w:right="175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228" w:right="215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09/03/18</w:t>
            </w:r>
          </w:p>
        </w:tc>
      </w:tr>
      <w:tr w:rsidR="009E4E9C" w:rsidRPr="00407BBF" w:rsidTr="00CD17DE">
        <w:trPr>
          <w:cantSplit/>
          <w:trHeight w:val="320"/>
        </w:trPr>
        <w:tc>
          <w:tcPr>
            <w:tcW w:w="1063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9"/>
              <w:ind w:left="141" w:right="131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1.2</w:t>
            </w:r>
          </w:p>
        </w:tc>
        <w:tc>
          <w:tcPr>
            <w:tcW w:w="4252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Descrição dos processos</w:t>
            </w:r>
          </w:p>
        </w:tc>
        <w:tc>
          <w:tcPr>
            <w:tcW w:w="1985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182" w:right="164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Leandro Maia</w:t>
            </w:r>
          </w:p>
        </w:tc>
        <w:tc>
          <w:tcPr>
            <w:tcW w:w="1471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228" w:right="215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09/03/18</w:t>
            </w:r>
          </w:p>
        </w:tc>
      </w:tr>
      <w:tr w:rsidR="009E4E9C" w:rsidRPr="00407BBF" w:rsidTr="00CD17DE">
        <w:trPr>
          <w:cantSplit/>
          <w:trHeight w:val="320"/>
        </w:trPr>
        <w:tc>
          <w:tcPr>
            <w:tcW w:w="1063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9"/>
              <w:ind w:left="141" w:right="131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1.3</w:t>
            </w:r>
          </w:p>
        </w:tc>
        <w:tc>
          <w:tcPr>
            <w:tcW w:w="4252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Descrição de técnicas para coleta de informação</w:t>
            </w:r>
          </w:p>
        </w:tc>
        <w:tc>
          <w:tcPr>
            <w:tcW w:w="1985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182" w:right="170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Breno Vieira</w:t>
            </w:r>
          </w:p>
        </w:tc>
        <w:tc>
          <w:tcPr>
            <w:tcW w:w="1471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228" w:right="215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09/03/18</w:t>
            </w:r>
          </w:p>
        </w:tc>
      </w:tr>
      <w:tr w:rsidR="009E4E9C" w:rsidRPr="00407BBF" w:rsidTr="00CD17DE">
        <w:trPr>
          <w:cantSplit/>
          <w:trHeight w:val="320"/>
        </w:trPr>
        <w:tc>
          <w:tcPr>
            <w:tcW w:w="1063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9"/>
              <w:ind w:left="141" w:right="131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1.4</w:t>
            </w:r>
          </w:p>
        </w:tc>
        <w:tc>
          <w:tcPr>
            <w:tcW w:w="4252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Descrição das perguntas da entrevista</w:t>
            </w:r>
          </w:p>
        </w:tc>
        <w:tc>
          <w:tcPr>
            <w:tcW w:w="1985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182" w:right="177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Todos</w:t>
            </w:r>
          </w:p>
        </w:tc>
        <w:tc>
          <w:tcPr>
            <w:tcW w:w="1471" w:type="dxa"/>
            <w:vAlign w:val="center"/>
          </w:tcPr>
          <w:p w:rsidR="009E4E9C" w:rsidRPr="00407BBF" w:rsidRDefault="009E4E9C" w:rsidP="003E6C0E">
            <w:pPr>
              <w:pStyle w:val="TableParagraph"/>
              <w:spacing w:before="34"/>
              <w:ind w:left="228" w:right="215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09/03/18</w:t>
            </w:r>
          </w:p>
        </w:tc>
      </w:tr>
      <w:tr w:rsidR="009E4E9C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9E4E9C" w:rsidRPr="00407BBF" w:rsidRDefault="009E4E9C" w:rsidP="003E6C0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2.0</w:t>
            </w:r>
          </w:p>
        </w:tc>
        <w:tc>
          <w:tcPr>
            <w:tcW w:w="4252" w:type="dxa"/>
            <w:vAlign w:val="center"/>
          </w:tcPr>
          <w:p w:rsidR="009E4E9C" w:rsidRPr="00407BBF" w:rsidRDefault="009E4E9C" w:rsidP="003E6C0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Descrição da entrevista realizada</w:t>
            </w:r>
          </w:p>
        </w:tc>
        <w:tc>
          <w:tcPr>
            <w:tcW w:w="1985" w:type="dxa"/>
            <w:vAlign w:val="center"/>
          </w:tcPr>
          <w:p w:rsidR="009E4E9C" w:rsidRPr="00407BBF" w:rsidRDefault="009E4E9C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9E4E9C" w:rsidRPr="00407BBF" w:rsidRDefault="009E4E9C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03/04/18</w:t>
            </w:r>
          </w:p>
        </w:tc>
      </w:tr>
      <w:tr w:rsidR="00E0706F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E0706F" w:rsidRPr="00407BBF" w:rsidRDefault="00E0706F" w:rsidP="003E6C0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2.</w:t>
            </w:r>
            <w:r w:rsidR="004C39C6" w:rsidRPr="00407BBF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252" w:type="dxa"/>
            <w:vAlign w:val="center"/>
          </w:tcPr>
          <w:p w:rsidR="00E0706F" w:rsidRPr="00407BBF" w:rsidRDefault="00E0706F" w:rsidP="00846082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</w:t>
            </w:r>
            <w:r w:rsidR="00846082" w:rsidRPr="00407BBF">
              <w:rPr>
                <w:rFonts w:ascii="Arial" w:hAnsi="Arial" w:cs="Arial"/>
              </w:rPr>
              <w:t>:</w:t>
            </w:r>
            <w:r w:rsidRPr="00407BBF">
              <w:rPr>
                <w:rFonts w:ascii="Arial" w:hAnsi="Arial" w:cs="Arial"/>
              </w:rPr>
              <w:t xml:space="preserve"> Atender Cliente (Tabela de atividades e diagrama UML)</w:t>
            </w:r>
          </w:p>
        </w:tc>
        <w:tc>
          <w:tcPr>
            <w:tcW w:w="1985" w:type="dxa"/>
            <w:vAlign w:val="center"/>
          </w:tcPr>
          <w:p w:rsidR="00E0706F" w:rsidRPr="00407BBF" w:rsidRDefault="00E0706F" w:rsidP="00E0706F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Breno Vieira</w:t>
            </w:r>
          </w:p>
        </w:tc>
        <w:tc>
          <w:tcPr>
            <w:tcW w:w="1471" w:type="dxa"/>
            <w:vAlign w:val="center"/>
          </w:tcPr>
          <w:p w:rsidR="00E0706F" w:rsidRPr="00407BBF" w:rsidRDefault="00E0706F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08/04/18</w:t>
            </w:r>
          </w:p>
        </w:tc>
      </w:tr>
      <w:tr w:rsidR="00E0706F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E0706F" w:rsidRPr="00407BBF" w:rsidRDefault="00E0706F" w:rsidP="003E6C0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2.</w:t>
            </w:r>
            <w:r w:rsidR="004C39C6" w:rsidRPr="00407BBF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4252" w:type="dxa"/>
            <w:vAlign w:val="center"/>
          </w:tcPr>
          <w:p w:rsidR="00E0706F" w:rsidRPr="00407BBF" w:rsidRDefault="00E0706F" w:rsidP="00846082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</w:t>
            </w:r>
            <w:r w:rsidR="00846082" w:rsidRPr="00407BBF">
              <w:rPr>
                <w:rFonts w:ascii="Arial" w:hAnsi="Arial" w:cs="Arial"/>
              </w:rPr>
              <w:t>:</w:t>
            </w:r>
            <w:r w:rsidRPr="00407BBF">
              <w:rPr>
                <w:rFonts w:ascii="Arial" w:hAnsi="Arial" w:cs="Arial"/>
              </w:rPr>
              <w:t xml:space="preserve"> Realizar Visita Técnica (Tabela de atividades e diagrama UML)</w:t>
            </w:r>
          </w:p>
        </w:tc>
        <w:tc>
          <w:tcPr>
            <w:tcW w:w="1985" w:type="dxa"/>
            <w:vAlign w:val="center"/>
          </w:tcPr>
          <w:p w:rsidR="00E0706F" w:rsidRPr="00407BBF" w:rsidRDefault="00E0706F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E0706F" w:rsidRPr="00407BBF" w:rsidRDefault="00E0706F" w:rsidP="00E0706F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08/04/18</w:t>
            </w:r>
          </w:p>
        </w:tc>
      </w:tr>
      <w:tr w:rsidR="00AA60C4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AA60C4" w:rsidRPr="00407BBF" w:rsidRDefault="00AA60C4" w:rsidP="003E6C0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2.</w:t>
            </w:r>
            <w:r w:rsidR="004C39C6" w:rsidRPr="00407BBF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4252" w:type="dxa"/>
            <w:vAlign w:val="center"/>
          </w:tcPr>
          <w:p w:rsidR="00AA60C4" w:rsidRPr="00407BBF" w:rsidRDefault="00AA60C4" w:rsidP="00846082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</w:t>
            </w:r>
            <w:r w:rsidR="00846082" w:rsidRPr="00407BBF">
              <w:rPr>
                <w:rFonts w:ascii="Arial" w:hAnsi="Arial" w:cs="Arial"/>
              </w:rPr>
              <w:t>:</w:t>
            </w:r>
            <w:r w:rsidRPr="00407BBF">
              <w:rPr>
                <w:rFonts w:ascii="Arial" w:hAnsi="Arial" w:cs="Arial"/>
              </w:rPr>
              <w:t xml:space="preserve"> Elaborar Orçamento (Tabela de atividades e diagrama UML)</w:t>
            </w:r>
          </w:p>
        </w:tc>
        <w:tc>
          <w:tcPr>
            <w:tcW w:w="1985" w:type="dxa"/>
            <w:vAlign w:val="center"/>
          </w:tcPr>
          <w:p w:rsidR="00AA60C4" w:rsidRPr="00407BBF" w:rsidRDefault="00AA60C4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AA60C4" w:rsidRPr="00407BBF" w:rsidRDefault="00AA60C4" w:rsidP="00341758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08/04/18</w:t>
            </w:r>
          </w:p>
        </w:tc>
      </w:tr>
      <w:tr w:rsidR="00AA60C4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AA60C4" w:rsidRPr="00407BBF" w:rsidRDefault="00AA60C4" w:rsidP="003E6C0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2.</w:t>
            </w:r>
            <w:r w:rsidR="004C39C6" w:rsidRPr="00407BB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4252" w:type="dxa"/>
            <w:vAlign w:val="center"/>
          </w:tcPr>
          <w:p w:rsidR="00AA60C4" w:rsidRPr="00407BBF" w:rsidRDefault="00AA60C4" w:rsidP="00846082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</w:t>
            </w:r>
            <w:r w:rsidR="00846082" w:rsidRPr="00407BBF">
              <w:rPr>
                <w:rFonts w:ascii="Arial" w:hAnsi="Arial" w:cs="Arial"/>
              </w:rPr>
              <w:t>:</w:t>
            </w:r>
            <w:r w:rsidRPr="00407BBF">
              <w:rPr>
                <w:rFonts w:ascii="Arial" w:hAnsi="Arial" w:cs="Arial"/>
              </w:rPr>
              <w:t xml:space="preserve"> Elaborar Proposta (Tabela de atividades e diagrama UML)</w:t>
            </w:r>
          </w:p>
        </w:tc>
        <w:tc>
          <w:tcPr>
            <w:tcW w:w="1985" w:type="dxa"/>
            <w:vAlign w:val="center"/>
          </w:tcPr>
          <w:p w:rsidR="00AA60C4" w:rsidRPr="00407BBF" w:rsidRDefault="00AA60C4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AA60C4" w:rsidRPr="00407BBF" w:rsidRDefault="00AA60C4" w:rsidP="00E0706F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08/04/18</w:t>
            </w:r>
          </w:p>
        </w:tc>
      </w:tr>
      <w:tr w:rsidR="00AA60C4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AA60C4" w:rsidRPr="00407BBF" w:rsidRDefault="00AA60C4" w:rsidP="003E6C0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2.</w:t>
            </w:r>
            <w:r w:rsidR="004C39C6" w:rsidRPr="00407BBF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4252" w:type="dxa"/>
            <w:vAlign w:val="center"/>
          </w:tcPr>
          <w:p w:rsidR="00AA60C4" w:rsidRPr="00407BBF" w:rsidRDefault="00846082" w:rsidP="00846082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Processo: R</w:t>
            </w:r>
            <w:r w:rsidR="00AA60C4" w:rsidRPr="00407BBF">
              <w:rPr>
                <w:rFonts w:ascii="Arial" w:hAnsi="Arial" w:cs="Arial"/>
              </w:rPr>
              <w:t>etornar ao Cliente (Tabela de atividades e diagrama UML)</w:t>
            </w:r>
          </w:p>
        </w:tc>
        <w:tc>
          <w:tcPr>
            <w:tcW w:w="1985" w:type="dxa"/>
            <w:vAlign w:val="center"/>
          </w:tcPr>
          <w:p w:rsidR="00AA60C4" w:rsidRPr="00407BBF" w:rsidRDefault="00AA60C4" w:rsidP="003E6C0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AA60C4" w:rsidRPr="00407BBF" w:rsidRDefault="00AA60C4" w:rsidP="00E0706F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08/04/18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3.0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Processo: Elaborar Orçamento (Diagrama BPMN)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23/04/18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3.1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Processo: Retornar ao Cliente (Diagrama BPMN)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23/04/18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3.2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Processo: Elaborar Proposta (Diagrama BPMN)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27/04/18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3.3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Processo: Realizar Visita Técnica (Diagrama BPMN)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04/05/18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3.4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333DC1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Revisão da versão 2.x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05/05/18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3.5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Processo: Atender Cliente (Diagrama BPMN)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Breno Vieira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06/05/18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3.6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Diagrama BPMN Macroprocesso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06/05/18</w:t>
            </w:r>
          </w:p>
        </w:tc>
      </w:tr>
      <w:tr w:rsidR="00DF2E65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3.7</w:t>
            </w:r>
          </w:p>
        </w:tc>
        <w:tc>
          <w:tcPr>
            <w:tcW w:w="4252" w:type="dxa"/>
            <w:vAlign w:val="center"/>
          </w:tcPr>
          <w:p w:rsidR="00DF2E65" w:rsidRPr="00407BBF" w:rsidRDefault="00DF2E65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Links anexos</w:t>
            </w:r>
          </w:p>
        </w:tc>
        <w:tc>
          <w:tcPr>
            <w:tcW w:w="1985" w:type="dxa"/>
            <w:vAlign w:val="center"/>
          </w:tcPr>
          <w:p w:rsidR="00DF2E65" w:rsidRPr="00407BBF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DF2E65" w:rsidRDefault="00DF2E65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06/05/18</w:t>
            </w:r>
          </w:p>
        </w:tc>
      </w:tr>
      <w:tr w:rsidR="002F429E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4.0</w:t>
            </w:r>
          </w:p>
        </w:tc>
        <w:tc>
          <w:tcPr>
            <w:tcW w:w="4252" w:type="dxa"/>
            <w:vAlign w:val="center"/>
          </w:tcPr>
          <w:p w:rsidR="002F429E" w:rsidRDefault="002F429E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Processo: Elaborar Orçamento - Casos de Uso (Diagrama, tabela, Proposta de sistema</w:t>
            </w:r>
            <w:proofErr w:type="gramStart"/>
            <w:r>
              <w:rPr>
                <w:rFonts w:ascii="Arial" w:hAnsi="Arial" w:cs="Arial"/>
              </w:rPr>
              <w:t>)</w:t>
            </w:r>
            <w:proofErr w:type="gramEnd"/>
          </w:p>
        </w:tc>
        <w:tc>
          <w:tcPr>
            <w:tcW w:w="1985" w:type="dxa"/>
            <w:vAlign w:val="center"/>
          </w:tcPr>
          <w:p w:rsidR="002F429E" w:rsidRPr="00407BBF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20/05/18</w:t>
            </w:r>
          </w:p>
        </w:tc>
      </w:tr>
      <w:tr w:rsidR="002F429E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4.1</w:t>
            </w:r>
          </w:p>
        </w:tc>
        <w:tc>
          <w:tcPr>
            <w:tcW w:w="4252" w:type="dxa"/>
            <w:vAlign w:val="center"/>
          </w:tcPr>
          <w:p w:rsidR="002F429E" w:rsidRDefault="002F429E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Processo: Retornar ao Cliente - Casos de Uso (Diagrama, tabela, Proposta de sistema</w:t>
            </w:r>
            <w:proofErr w:type="gramStart"/>
            <w:r>
              <w:rPr>
                <w:rFonts w:ascii="Arial" w:hAnsi="Arial" w:cs="Arial"/>
              </w:rPr>
              <w:t>)</w:t>
            </w:r>
            <w:proofErr w:type="gramEnd"/>
          </w:p>
        </w:tc>
        <w:tc>
          <w:tcPr>
            <w:tcW w:w="1985" w:type="dxa"/>
            <w:vAlign w:val="center"/>
          </w:tcPr>
          <w:p w:rsidR="002F429E" w:rsidRPr="00407BBF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20/05/18</w:t>
            </w:r>
          </w:p>
        </w:tc>
      </w:tr>
      <w:tr w:rsidR="002F429E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4.2</w:t>
            </w:r>
          </w:p>
        </w:tc>
        <w:tc>
          <w:tcPr>
            <w:tcW w:w="4252" w:type="dxa"/>
            <w:vAlign w:val="center"/>
          </w:tcPr>
          <w:p w:rsidR="002F429E" w:rsidRDefault="002F429E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Processo: Visita Técnica - Casos de Uso (Diagrama, tabela, Proposta de sistema</w:t>
            </w:r>
            <w:proofErr w:type="gramStart"/>
            <w:r>
              <w:rPr>
                <w:rFonts w:ascii="Arial" w:hAnsi="Arial" w:cs="Arial"/>
              </w:rPr>
              <w:t>)</w:t>
            </w:r>
            <w:proofErr w:type="gramEnd"/>
          </w:p>
        </w:tc>
        <w:tc>
          <w:tcPr>
            <w:tcW w:w="1985" w:type="dxa"/>
            <w:vAlign w:val="center"/>
          </w:tcPr>
          <w:p w:rsidR="002F429E" w:rsidRPr="00407BBF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21/05/18</w:t>
            </w:r>
          </w:p>
        </w:tc>
      </w:tr>
      <w:tr w:rsidR="002F429E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4.3</w:t>
            </w:r>
          </w:p>
        </w:tc>
        <w:tc>
          <w:tcPr>
            <w:tcW w:w="4252" w:type="dxa"/>
            <w:vAlign w:val="center"/>
          </w:tcPr>
          <w:p w:rsidR="002F429E" w:rsidRDefault="002F429E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Processo: Atender Cliente - Casos de Uso (Diagrama, tabela, Proposta de sistema</w:t>
            </w:r>
            <w:proofErr w:type="gramStart"/>
            <w:r>
              <w:rPr>
                <w:rFonts w:ascii="Arial" w:hAnsi="Arial" w:cs="Arial"/>
              </w:rPr>
              <w:t>)</w:t>
            </w:r>
            <w:proofErr w:type="gramEnd"/>
          </w:p>
        </w:tc>
        <w:tc>
          <w:tcPr>
            <w:tcW w:w="1985" w:type="dxa"/>
            <w:vAlign w:val="center"/>
          </w:tcPr>
          <w:p w:rsidR="002F429E" w:rsidRPr="00407BBF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Breno Vieira</w:t>
            </w:r>
          </w:p>
        </w:tc>
        <w:tc>
          <w:tcPr>
            <w:tcW w:w="1471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21/05/18</w:t>
            </w:r>
          </w:p>
        </w:tc>
      </w:tr>
      <w:tr w:rsidR="002F429E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4.4</w:t>
            </w:r>
          </w:p>
        </w:tc>
        <w:tc>
          <w:tcPr>
            <w:tcW w:w="4252" w:type="dxa"/>
            <w:vAlign w:val="center"/>
          </w:tcPr>
          <w:p w:rsidR="002F429E" w:rsidRDefault="002F429E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Processo: Elaborar Proposta - Casos de Uso (Diagrama, tabela, Proposta de sistema</w:t>
            </w:r>
            <w:proofErr w:type="gramStart"/>
            <w:r>
              <w:rPr>
                <w:rFonts w:ascii="Arial" w:hAnsi="Arial" w:cs="Arial"/>
              </w:rPr>
              <w:t>)</w:t>
            </w:r>
            <w:proofErr w:type="gramEnd"/>
          </w:p>
        </w:tc>
        <w:tc>
          <w:tcPr>
            <w:tcW w:w="1985" w:type="dxa"/>
            <w:vAlign w:val="center"/>
          </w:tcPr>
          <w:p w:rsidR="002F429E" w:rsidRPr="00407BBF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22/05/18</w:t>
            </w:r>
          </w:p>
        </w:tc>
      </w:tr>
      <w:tr w:rsidR="002F429E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4.5</w:t>
            </w:r>
          </w:p>
        </w:tc>
        <w:tc>
          <w:tcPr>
            <w:tcW w:w="4252" w:type="dxa"/>
            <w:vAlign w:val="center"/>
          </w:tcPr>
          <w:p w:rsidR="002F429E" w:rsidRDefault="002F429E" w:rsidP="002F429E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Processo: Macroprocesso - Casos de Uso (Diagrama, tabela, Proposta de sistema</w:t>
            </w:r>
            <w:proofErr w:type="gramStart"/>
            <w:r>
              <w:rPr>
                <w:rFonts w:ascii="Arial" w:hAnsi="Arial" w:cs="Arial"/>
              </w:rPr>
              <w:t>)</w:t>
            </w:r>
            <w:proofErr w:type="gramEnd"/>
          </w:p>
        </w:tc>
        <w:tc>
          <w:tcPr>
            <w:tcW w:w="1985" w:type="dxa"/>
            <w:vAlign w:val="center"/>
          </w:tcPr>
          <w:p w:rsidR="002F429E" w:rsidRPr="00407BBF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2F429E" w:rsidRDefault="002F429E" w:rsidP="002F429E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22/05/18</w:t>
            </w:r>
          </w:p>
        </w:tc>
      </w:tr>
      <w:tr w:rsidR="00333DC1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333DC1" w:rsidRPr="00407BBF" w:rsidRDefault="00333DC1" w:rsidP="00333DC1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4.6</w:t>
            </w:r>
          </w:p>
        </w:tc>
        <w:tc>
          <w:tcPr>
            <w:tcW w:w="4252" w:type="dxa"/>
            <w:vAlign w:val="center"/>
          </w:tcPr>
          <w:p w:rsidR="00333DC1" w:rsidRPr="00407BBF" w:rsidRDefault="00333DC1" w:rsidP="00A40F00">
            <w:pPr>
              <w:pStyle w:val="TableParagraph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 xml:space="preserve">Revisão </w:t>
            </w:r>
            <w:r>
              <w:rPr>
                <w:rFonts w:ascii="Arial" w:hAnsi="Arial" w:cs="Arial"/>
              </w:rPr>
              <w:t>da versão 3</w:t>
            </w:r>
            <w:r w:rsidRPr="00407BBF">
              <w:rPr>
                <w:rFonts w:ascii="Arial" w:hAnsi="Arial" w:cs="Arial"/>
              </w:rPr>
              <w:t>.x</w:t>
            </w:r>
          </w:p>
        </w:tc>
        <w:tc>
          <w:tcPr>
            <w:tcW w:w="1985" w:type="dxa"/>
            <w:vAlign w:val="center"/>
          </w:tcPr>
          <w:p w:rsidR="00333DC1" w:rsidRPr="00407BBF" w:rsidRDefault="00333DC1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Elias Paiva</w:t>
            </w:r>
          </w:p>
        </w:tc>
        <w:tc>
          <w:tcPr>
            <w:tcW w:w="1471" w:type="dxa"/>
            <w:vAlign w:val="center"/>
          </w:tcPr>
          <w:p w:rsidR="00333DC1" w:rsidRPr="00407BBF" w:rsidRDefault="00333DC1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407BBF">
              <w:rPr>
                <w:rFonts w:ascii="Arial" w:hAnsi="Arial" w:cs="Arial"/>
              </w:rPr>
              <w:t>/05/18</w:t>
            </w:r>
          </w:p>
        </w:tc>
      </w:tr>
      <w:tr w:rsidR="00FC33E9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FC33E9" w:rsidRDefault="00FC33E9" w:rsidP="00333DC1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4.7</w:t>
            </w:r>
          </w:p>
        </w:tc>
        <w:tc>
          <w:tcPr>
            <w:tcW w:w="4252" w:type="dxa"/>
            <w:vAlign w:val="center"/>
          </w:tcPr>
          <w:p w:rsidR="00FC33E9" w:rsidRPr="00407BBF" w:rsidRDefault="00FC33E9" w:rsidP="00A40F00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do protótipo</w:t>
            </w:r>
          </w:p>
        </w:tc>
        <w:tc>
          <w:tcPr>
            <w:tcW w:w="1985" w:type="dxa"/>
            <w:vAlign w:val="center"/>
          </w:tcPr>
          <w:p w:rsidR="00FC33E9" w:rsidRPr="00FC33E9" w:rsidRDefault="00FC33E9" w:rsidP="00FC33E9">
            <w:pPr>
              <w:pStyle w:val="TableParagraph"/>
              <w:jc w:val="center"/>
              <w:rPr>
                <w:rFonts w:ascii="Arial" w:hAnsi="Arial" w:cs="Arial"/>
              </w:rPr>
            </w:pPr>
            <w:r w:rsidRPr="00FC33E9">
              <w:rPr>
                <w:rFonts w:ascii="Arial" w:hAnsi="Arial" w:cs="Arial"/>
              </w:rPr>
              <w:t>Breno Vieira</w:t>
            </w:r>
          </w:p>
          <w:p w:rsidR="00FC33E9" w:rsidRPr="00FC33E9" w:rsidRDefault="00FC33E9" w:rsidP="00FC33E9">
            <w:pPr>
              <w:pStyle w:val="TableParagraph"/>
              <w:jc w:val="center"/>
              <w:rPr>
                <w:rFonts w:ascii="Arial" w:hAnsi="Arial" w:cs="Arial"/>
              </w:rPr>
            </w:pPr>
            <w:r w:rsidRPr="00FC33E9">
              <w:rPr>
                <w:rFonts w:ascii="Arial" w:hAnsi="Arial" w:cs="Arial"/>
              </w:rPr>
              <w:t>Elias Paiva</w:t>
            </w:r>
          </w:p>
          <w:p w:rsidR="00FC33E9" w:rsidRPr="00FC33E9" w:rsidRDefault="00FC33E9" w:rsidP="00FC33E9">
            <w:pPr>
              <w:pStyle w:val="TableParagraph"/>
              <w:jc w:val="center"/>
              <w:rPr>
                <w:rFonts w:ascii="Arial" w:hAnsi="Arial" w:cs="Arial"/>
              </w:rPr>
            </w:pPr>
            <w:r w:rsidRPr="00FC33E9">
              <w:rPr>
                <w:rFonts w:ascii="Arial" w:hAnsi="Arial" w:cs="Arial"/>
              </w:rPr>
              <w:t>Gabriela Almeida</w:t>
            </w:r>
          </w:p>
          <w:p w:rsidR="00FC33E9" w:rsidRPr="00407BBF" w:rsidRDefault="00FC33E9" w:rsidP="00FC33E9">
            <w:pPr>
              <w:pStyle w:val="TableParagraph"/>
              <w:jc w:val="center"/>
              <w:rPr>
                <w:rFonts w:ascii="Arial" w:hAnsi="Arial" w:cs="Arial"/>
              </w:rPr>
            </w:pPr>
            <w:r w:rsidRPr="00FC33E9"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FC33E9" w:rsidRDefault="00FC33E9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24/05/18</w:t>
            </w:r>
          </w:p>
        </w:tc>
      </w:tr>
      <w:tr w:rsidR="00FC33E9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FC33E9" w:rsidRDefault="00FC33E9" w:rsidP="00333DC1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4.8</w:t>
            </w:r>
          </w:p>
        </w:tc>
        <w:tc>
          <w:tcPr>
            <w:tcW w:w="4252" w:type="dxa"/>
            <w:vAlign w:val="center"/>
          </w:tcPr>
          <w:p w:rsidR="00FC33E9" w:rsidRPr="00407BBF" w:rsidRDefault="00FC33E9" w:rsidP="00A40F00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Montagem do protótipo </w:t>
            </w:r>
            <w:proofErr w:type="spellStart"/>
            <w:r>
              <w:rPr>
                <w:rFonts w:ascii="Arial" w:hAnsi="Arial" w:cs="Arial"/>
              </w:rPr>
              <w:t>Mobile</w:t>
            </w:r>
            <w:proofErr w:type="spellEnd"/>
          </w:p>
        </w:tc>
        <w:tc>
          <w:tcPr>
            <w:tcW w:w="1985" w:type="dxa"/>
            <w:vAlign w:val="center"/>
          </w:tcPr>
          <w:p w:rsidR="00FC33E9" w:rsidRPr="00407BBF" w:rsidRDefault="00FC33E9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Gabriela Almeida</w:t>
            </w:r>
          </w:p>
        </w:tc>
        <w:tc>
          <w:tcPr>
            <w:tcW w:w="1471" w:type="dxa"/>
            <w:vAlign w:val="center"/>
          </w:tcPr>
          <w:p w:rsidR="00FC33E9" w:rsidRDefault="00FC33E9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24/05/18</w:t>
            </w:r>
          </w:p>
        </w:tc>
      </w:tr>
      <w:tr w:rsidR="00FC33E9" w:rsidRPr="00407BBF" w:rsidTr="00CD17DE">
        <w:trPr>
          <w:cantSplit/>
          <w:trHeight w:val="305"/>
        </w:trPr>
        <w:tc>
          <w:tcPr>
            <w:tcW w:w="1063" w:type="dxa"/>
            <w:vAlign w:val="center"/>
          </w:tcPr>
          <w:p w:rsidR="00FC33E9" w:rsidRDefault="00FC33E9" w:rsidP="00333DC1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4.9</w:t>
            </w:r>
          </w:p>
        </w:tc>
        <w:tc>
          <w:tcPr>
            <w:tcW w:w="4252" w:type="dxa"/>
            <w:vAlign w:val="center"/>
          </w:tcPr>
          <w:p w:rsidR="00FC33E9" w:rsidRPr="00407BBF" w:rsidRDefault="00FC33E9" w:rsidP="00A40F00">
            <w:pPr>
              <w:pStyle w:val="TableParagrap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Montagem do protótipo Desktop</w:t>
            </w:r>
          </w:p>
        </w:tc>
        <w:tc>
          <w:tcPr>
            <w:tcW w:w="1985" w:type="dxa"/>
            <w:vAlign w:val="center"/>
          </w:tcPr>
          <w:p w:rsidR="00FC33E9" w:rsidRDefault="00FC33E9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Breno Vieira</w:t>
            </w:r>
          </w:p>
          <w:p w:rsidR="00FC33E9" w:rsidRPr="00407BBF" w:rsidRDefault="00FC33E9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Guilherme Vianna</w:t>
            </w:r>
          </w:p>
        </w:tc>
        <w:tc>
          <w:tcPr>
            <w:tcW w:w="1471" w:type="dxa"/>
            <w:vAlign w:val="center"/>
          </w:tcPr>
          <w:p w:rsidR="00FC33E9" w:rsidRDefault="00FC33E9" w:rsidP="00A40F00">
            <w:pPr>
              <w:pStyle w:val="TableParagraph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24/05/18</w:t>
            </w:r>
          </w:p>
        </w:tc>
      </w:tr>
    </w:tbl>
    <w:p w:rsidR="006D348F" w:rsidRPr="00407BBF" w:rsidRDefault="006D348F" w:rsidP="006D348F">
      <w:pPr>
        <w:pStyle w:val="Subttulo"/>
        <w:jc w:val="center"/>
        <w:rPr>
          <w:rFonts w:ascii="Arial" w:hAnsi="Arial" w:cs="Arial"/>
          <w:sz w:val="36"/>
        </w:rPr>
      </w:pPr>
      <w:r w:rsidRPr="00407BBF">
        <w:rPr>
          <w:rFonts w:ascii="Arial" w:hAnsi="Arial" w:cs="Arial"/>
          <w:sz w:val="36"/>
        </w:rPr>
        <w:br w:type="page"/>
      </w:r>
      <w:r w:rsidR="00A3635E" w:rsidRPr="00407BBF">
        <w:rPr>
          <w:rFonts w:ascii="Arial" w:hAnsi="Arial" w:cs="Arial"/>
          <w:sz w:val="36"/>
        </w:rPr>
        <w:lastRenderedPageBreak/>
        <w:t xml:space="preserve">Modelagem </w:t>
      </w:r>
      <w:r w:rsidR="00DF71E6" w:rsidRPr="00407BBF">
        <w:rPr>
          <w:rFonts w:ascii="Arial" w:hAnsi="Arial" w:cs="Arial"/>
          <w:sz w:val="36"/>
        </w:rPr>
        <w:t>do Processo</w:t>
      </w:r>
      <w:r w:rsidR="00A3635E" w:rsidRPr="00407BBF">
        <w:rPr>
          <w:rFonts w:ascii="Arial" w:hAnsi="Arial" w:cs="Arial"/>
          <w:sz w:val="36"/>
        </w:rPr>
        <w:t xml:space="preserve"> de</w:t>
      </w:r>
      <w:r w:rsidRPr="00407BBF">
        <w:rPr>
          <w:rFonts w:ascii="Arial" w:hAnsi="Arial" w:cs="Arial"/>
          <w:sz w:val="36"/>
        </w:rPr>
        <w:t xml:space="preserve"> Negócio</w:t>
      </w:r>
    </w:p>
    <w:p w:rsidR="006D348F" w:rsidRPr="00407BBF" w:rsidRDefault="006D348F" w:rsidP="006D348F">
      <w:pPr>
        <w:pStyle w:val="Subttulo"/>
        <w:jc w:val="center"/>
        <w:rPr>
          <w:rFonts w:ascii="Arial" w:hAnsi="Arial" w:cs="Arial"/>
          <w:sz w:val="36"/>
        </w:rPr>
      </w:pPr>
    </w:p>
    <w:p w:rsidR="006D348F" w:rsidRPr="00407BBF" w:rsidRDefault="006D348F" w:rsidP="006D348F">
      <w:pPr>
        <w:pStyle w:val="Subttulo"/>
        <w:jc w:val="center"/>
        <w:rPr>
          <w:rFonts w:ascii="Arial" w:hAnsi="Arial" w:cs="Arial"/>
          <w:sz w:val="36"/>
        </w:rPr>
      </w:pPr>
      <w:r w:rsidRPr="00407BBF">
        <w:rPr>
          <w:rFonts w:ascii="Arial" w:hAnsi="Arial" w:cs="Arial"/>
          <w:sz w:val="36"/>
        </w:rPr>
        <w:t>Sumário</w:t>
      </w:r>
    </w:p>
    <w:p w:rsidR="006D348F" w:rsidRPr="00407BBF" w:rsidRDefault="006D348F" w:rsidP="006D348F">
      <w:pPr>
        <w:jc w:val="center"/>
        <w:rPr>
          <w:rFonts w:ascii="Arial" w:hAnsi="Arial" w:cs="Arial"/>
          <w:sz w:val="32"/>
        </w:rPr>
      </w:pPr>
    </w:p>
    <w:bookmarkStart w:id="6" w:name="_GoBack"/>
    <w:bookmarkEnd w:id="6"/>
    <w:p w:rsidR="004D1C27" w:rsidRDefault="00F64D25">
      <w:pPr>
        <w:pStyle w:val="Sumrio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407BBF">
        <w:rPr>
          <w:rFonts w:ascii="Arial" w:hAnsi="Arial" w:cs="Arial"/>
          <w:sz w:val="32"/>
        </w:rPr>
        <w:fldChar w:fldCharType="begin"/>
      </w:r>
      <w:r w:rsidR="006D348F" w:rsidRPr="00407BBF">
        <w:rPr>
          <w:rFonts w:ascii="Arial" w:hAnsi="Arial" w:cs="Arial"/>
          <w:sz w:val="32"/>
        </w:rPr>
        <w:instrText xml:space="preserve"> TOC \o "1-3" \h \z </w:instrText>
      </w:r>
      <w:r w:rsidRPr="00407BBF">
        <w:rPr>
          <w:rFonts w:ascii="Arial" w:hAnsi="Arial" w:cs="Arial"/>
          <w:sz w:val="32"/>
        </w:rPr>
        <w:fldChar w:fldCharType="separate"/>
      </w:r>
      <w:hyperlink w:anchor="_Toc514890520" w:history="1">
        <w:r w:rsidR="004D1C27" w:rsidRPr="00EC2BF4">
          <w:rPr>
            <w:rStyle w:val="Hyperlink"/>
            <w:noProof/>
          </w:rPr>
          <w:t>1</w:t>
        </w:r>
        <w:r w:rsidR="004D1C27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4D1C27" w:rsidRPr="00EC2BF4">
          <w:rPr>
            <w:rStyle w:val="Hyperlink"/>
            <w:noProof/>
          </w:rPr>
          <w:t>Introdução</w:t>
        </w:r>
        <w:r w:rsidR="004D1C27">
          <w:rPr>
            <w:noProof/>
            <w:webHidden/>
          </w:rPr>
          <w:tab/>
        </w:r>
        <w:r w:rsidR="004D1C27">
          <w:rPr>
            <w:noProof/>
            <w:webHidden/>
          </w:rPr>
          <w:fldChar w:fldCharType="begin"/>
        </w:r>
        <w:r w:rsidR="004D1C27">
          <w:rPr>
            <w:noProof/>
            <w:webHidden/>
          </w:rPr>
          <w:instrText xml:space="preserve"> PAGEREF _Toc514890520 \h </w:instrText>
        </w:r>
        <w:r w:rsidR="004D1C27">
          <w:rPr>
            <w:noProof/>
            <w:webHidden/>
          </w:rPr>
        </w:r>
        <w:r w:rsidR="004D1C27">
          <w:rPr>
            <w:noProof/>
            <w:webHidden/>
          </w:rPr>
          <w:fldChar w:fldCharType="separate"/>
        </w:r>
        <w:r w:rsidR="004D1C27">
          <w:rPr>
            <w:noProof/>
            <w:webHidden/>
          </w:rPr>
          <w:t>6</w:t>
        </w:r>
        <w:r w:rsidR="004D1C27"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1" w:history="1">
        <w:r w:rsidRPr="00EC2BF4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Objetivo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2" w:history="1">
        <w:r w:rsidRPr="00EC2BF4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Caracterização da Organização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3" w:history="1">
        <w:r w:rsidRPr="00EC2BF4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Foco do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4" w:history="1">
        <w:r w:rsidRPr="00EC2BF4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Missão, Valores e Visão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5" w:history="1">
        <w:r w:rsidRPr="00EC2BF4">
          <w:rPr>
            <w:rStyle w:val="Hyperlink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Estratégias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6" w:history="1">
        <w:r w:rsidRPr="00EC2BF4">
          <w:rPr>
            <w:rStyle w:val="Hyperlink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Principais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7" w:history="1">
        <w:r w:rsidRPr="00EC2BF4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Técnicas para Coleta de 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6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8" w:history="1">
        <w:r w:rsidRPr="00EC2BF4">
          <w:rPr>
            <w:rStyle w:val="Hyperlink"/>
            <w:rFonts w:eastAsiaTheme="minorHAnsi"/>
            <w:noProof/>
            <w:spacing w:val="-6"/>
            <w:w w:val="99"/>
            <w:lang w:eastAsia="pt-BR" w:bidi="pt-BR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rFonts w:eastAsiaTheme="minorHAnsi"/>
            <w:noProof/>
          </w:rPr>
          <w:t>Com relação ao processo de atender ao cliente: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6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29" w:history="1">
        <w:r w:rsidRPr="00EC2BF4">
          <w:rPr>
            <w:rStyle w:val="Hyperlink"/>
            <w:rFonts w:eastAsiaTheme="minorHAnsi"/>
            <w:noProof/>
            <w:spacing w:val="-6"/>
            <w:w w:val="99"/>
            <w:lang w:eastAsia="pt-BR" w:bidi="pt-BR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rFonts w:eastAsiaTheme="minorHAnsi"/>
            <w:noProof/>
          </w:rPr>
          <w:t>Com relação ao processo de realizar visita técnica: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6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0" w:history="1">
        <w:r w:rsidRPr="00EC2BF4">
          <w:rPr>
            <w:rStyle w:val="Hyperlink"/>
            <w:rFonts w:eastAsiaTheme="minorHAnsi"/>
            <w:noProof/>
            <w:spacing w:val="-6"/>
            <w:w w:val="99"/>
            <w:lang w:eastAsia="pt-BR" w:bidi="pt-BR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rFonts w:eastAsiaTheme="minorHAnsi"/>
            <w:noProof/>
          </w:rPr>
          <w:t>Com relação ao processo de elaborar orçamentos: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6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1" w:history="1">
        <w:r w:rsidRPr="00EC2BF4">
          <w:rPr>
            <w:rStyle w:val="Hyperlink"/>
            <w:rFonts w:eastAsiaTheme="minorHAnsi"/>
            <w:noProof/>
            <w:spacing w:val="-6"/>
            <w:w w:val="99"/>
            <w:lang w:eastAsia="pt-BR" w:bidi="pt-BR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rFonts w:eastAsiaTheme="minorHAnsi"/>
            <w:noProof/>
          </w:rPr>
          <w:t>Com relação ao processo de elaboração de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6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2" w:history="1">
        <w:r w:rsidRPr="00EC2BF4">
          <w:rPr>
            <w:rStyle w:val="Hyperlink"/>
            <w:rFonts w:eastAsiaTheme="minorHAnsi"/>
            <w:noProof/>
            <w:spacing w:val="-6"/>
            <w:w w:val="99"/>
            <w:lang w:eastAsia="pt-BR" w:bidi="pt-BR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rFonts w:eastAsiaTheme="minorHAnsi"/>
            <w:noProof/>
          </w:rPr>
          <w:t>Com relação ao retornar ao cliente: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3" w:history="1">
        <w:r w:rsidRPr="00EC2BF4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(As-Is) dos Principais Processos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4" w:history="1">
        <w:r w:rsidRPr="00EC2BF4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BPMN – Macroprocesso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5" w:history="1">
        <w:r w:rsidRPr="00EC2BF4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Atender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6" w:history="1">
        <w:r w:rsidRPr="00EC2BF4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Tabela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7" w:history="1">
        <w:r w:rsidRPr="00EC2BF4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8" w:history="1">
        <w:r w:rsidRPr="00EC2BF4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39" w:history="1">
        <w:r w:rsidRPr="00EC2BF4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Realizar visita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0" w:history="1">
        <w:r w:rsidRPr="00EC2BF4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Tabela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1" w:history="1">
        <w:r w:rsidRPr="00EC2BF4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2" w:history="1">
        <w:r w:rsidRPr="00EC2BF4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3" w:history="1">
        <w:r w:rsidRPr="00EC2BF4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Elaborar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4" w:history="1">
        <w:r w:rsidRPr="00EC2BF4">
          <w:rPr>
            <w:rStyle w:val="Hyperlink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Tabela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5" w:history="1">
        <w:r w:rsidRPr="00EC2BF4">
          <w:rPr>
            <w:rStyle w:val="Hyperlink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6" w:history="1">
        <w:r w:rsidRPr="00EC2BF4">
          <w:rPr>
            <w:rStyle w:val="Hyperlink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7" w:history="1">
        <w:r w:rsidRPr="00EC2BF4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Elaborar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8" w:history="1">
        <w:r w:rsidRPr="00EC2BF4">
          <w:rPr>
            <w:rStyle w:val="Hyperlink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Tabela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49" w:history="1">
        <w:r w:rsidRPr="00EC2BF4">
          <w:rPr>
            <w:rStyle w:val="Hyperlink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0" w:history="1">
        <w:r w:rsidRPr="00EC2BF4">
          <w:rPr>
            <w:rStyle w:val="Hyperlink"/>
            <w:noProof/>
          </w:rPr>
          <w:t>3.5.3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1" w:history="1">
        <w:r w:rsidRPr="00EC2BF4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Retornar ao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2" w:history="1">
        <w:r w:rsidRPr="00EC2BF4">
          <w:rPr>
            <w:rStyle w:val="Hyperlink"/>
            <w:noProof/>
          </w:rPr>
          <w:t>3.6.1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Tabela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3" w:history="1">
        <w:r w:rsidRPr="00EC2BF4">
          <w:rPr>
            <w:rStyle w:val="Hyperlink"/>
            <w:noProof/>
          </w:rPr>
          <w:t>3.6.2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4" w:history="1">
        <w:r w:rsidRPr="00EC2BF4">
          <w:rPr>
            <w:rStyle w:val="Hyperlink"/>
            <w:noProof/>
          </w:rPr>
          <w:t>3.6.3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Modelagem com notação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5" w:history="1">
        <w:r w:rsidRPr="00EC2BF4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Mapeamento do Processo modelado para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6" w:history="1">
        <w:r w:rsidRPr="00EC2BF4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Macroprocesso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7" w:history="1">
        <w:r w:rsidRPr="00EC2BF4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8" w:history="1">
        <w:r w:rsidRPr="00EC2BF4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alto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59" w:history="1">
        <w:r w:rsidRPr="00EC2BF4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0" w:history="1">
        <w:r w:rsidRPr="00EC2BF4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Atender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1" w:history="1">
        <w:r w:rsidRPr="00EC2BF4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2" w:history="1">
        <w:r w:rsidRPr="00EC2BF4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alto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3" w:history="1">
        <w:r w:rsidRPr="00EC2BF4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4" w:history="1">
        <w:r w:rsidRPr="00EC2BF4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Realizar visita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5" w:history="1">
        <w:r w:rsidRPr="00EC2BF4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6" w:history="1">
        <w:r w:rsidRPr="00EC2BF4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alto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7" w:history="1">
        <w:r w:rsidRPr="00EC2BF4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8" w:history="1">
        <w:r w:rsidRPr="00EC2BF4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Elaborar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69" w:history="1">
        <w:r w:rsidRPr="00EC2BF4">
          <w:rPr>
            <w:rStyle w:val="Hyperlink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0" w:history="1">
        <w:r w:rsidRPr="00EC2BF4">
          <w:rPr>
            <w:rStyle w:val="Hyperlink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alto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1" w:history="1">
        <w:r w:rsidRPr="00EC2BF4">
          <w:rPr>
            <w:rStyle w:val="Hyperlink"/>
            <w:noProof/>
          </w:rPr>
          <w:t>4.4.3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2" w:history="1">
        <w:r w:rsidRPr="00EC2BF4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Elaborar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3" w:history="1">
        <w:r w:rsidRPr="00EC2BF4">
          <w:rPr>
            <w:rStyle w:val="Hyperlink"/>
            <w:noProof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4" w:history="1">
        <w:r w:rsidRPr="00EC2BF4">
          <w:rPr>
            <w:rStyle w:val="Hyperlink"/>
            <w:noProof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alto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5" w:history="1">
        <w:r w:rsidRPr="00EC2BF4">
          <w:rPr>
            <w:rStyle w:val="Hyperlink"/>
            <w:noProof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6" w:history="1">
        <w:r w:rsidRPr="00EC2BF4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Processo: Retornar ao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7" w:history="1">
        <w:r w:rsidRPr="00EC2BF4">
          <w:rPr>
            <w:rStyle w:val="Hyperlink"/>
            <w:noProof/>
          </w:rPr>
          <w:t>4.6.1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8" w:history="1">
        <w:r w:rsidRPr="00EC2BF4">
          <w:rPr>
            <w:rStyle w:val="Hyperlink"/>
            <w:noProof/>
          </w:rPr>
          <w:t>4.6.2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alto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79" w:history="1">
        <w:r w:rsidRPr="00EC2BF4">
          <w:rPr>
            <w:rStyle w:val="Hyperlink"/>
            <w:noProof/>
          </w:rPr>
          <w:t>4.6.3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Descrição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80" w:history="1">
        <w:r w:rsidRPr="00EC2BF4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Protótipo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81" w:history="1">
        <w:r w:rsidRPr="00EC2BF4">
          <w:rPr>
            <w:rStyle w:val="Hyperlink"/>
            <w:noProof/>
          </w:rPr>
          <w:t>4.7.1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82" w:history="1">
        <w:r w:rsidRPr="00EC2BF4">
          <w:rPr>
            <w:rStyle w:val="Hyperlink"/>
            <w:noProof/>
          </w:rPr>
          <w:t>4.7.2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83" w:history="1">
        <w:r w:rsidRPr="00EC2BF4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C27" w:rsidRDefault="004D1C27">
      <w:pPr>
        <w:pStyle w:val="Sumrio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4890584" w:history="1">
        <w:r w:rsidRPr="00EC2BF4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C2BF4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_Toc514890584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D348F" w:rsidRPr="00407BBF" w:rsidRDefault="00F64D25" w:rsidP="006D348F">
      <w:pPr>
        <w:jc w:val="center"/>
        <w:rPr>
          <w:rFonts w:ascii="Arial" w:hAnsi="Arial" w:cs="Arial"/>
          <w:b/>
          <w:bCs/>
          <w:sz w:val="32"/>
        </w:rPr>
      </w:pPr>
      <w:r w:rsidRPr="00407BBF">
        <w:rPr>
          <w:rFonts w:ascii="Arial" w:hAnsi="Arial" w:cs="Arial"/>
          <w:sz w:val="32"/>
        </w:rPr>
        <w:fldChar w:fldCharType="end"/>
      </w:r>
      <w:r w:rsidR="006D348F" w:rsidRPr="00407BBF">
        <w:rPr>
          <w:rFonts w:ascii="Arial" w:hAnsi="Arial" w:cs="Arial"/>
          <w:sz w:val="32"/>
        </w:rPr>
        <w:br w:type="page"/>
      </w:r>
      <w:r w:rsidR="00A3635E" w:rsidRPr="00407BBF">
        <w:rPr>
          <w:rFonts w:ascii="Arial" w:hAnsi="Arial" w:cs="Arial"/>
          <w:b/>
          <w:bCs/>
          <w:sz w:val="32"/>
        </w:rPr>
        <w:lastRenderedPageBreak/>
        <w:t>Modelagem dos Processos de</w:t>
      </w:r>
      <w:r w:rsidR="006D348F" w:rsidRPr="00407BBF">
        <w:rPr>
          <w:rFonts w:ascii="Arial" w:hAnsi="Arial" w:cs="Arial"/>
          <w:b/>
          <w:bCs/>
          <w:sz w:val="32"/>
        </w:rPr>
        <w:t xml:space="preserve"> Negócio</w:t>
      </w:r>
    </w:p>
    <w:p w:rsidR="006D348F" w:rsidRPr="00407BBF" w:rsidRDefault="006D348F" w:rsidP="006D348F">
      <w:pPr>
        <w:pStyle w:val="Ttulo1"/>
        <w:ind w:left="431" w:hanging="431"/>
      </w:pPr>
      <w:bookmarkStart w:id="7" w:name="_Toc21942508"/>
      <w:bookmarkStart w:id="8" w:name="_Toc514890520"/>
      <w:r w:rsidRPr="00407BBF">
        <w:t>Introdução</w:t>
      </w:r>
      <w:bookmarkEnd w:id="8"/>
    </w:p>
    <w:p w:rsidR="00B314DA" w:rsidRPr="00407BBF" w:rsidRDefault="00B314DA" w:rsidP="00FB3500">
      <w:pPr>
        <w:pStyle w:val="Ttulo2"/>
      </w:pPr>
      <w:bookmarkStart w:id="9" w:name="_Toc514890521"/>
      <w:r w:rsidRPr="00407BBF">
        <w:t>Objetivo do documento</w:t>
      </w:r>
      <w:bookmarkEnd w:id="9"/>
    </w:p>
    <w:tbl>
      <w:tblPr>
        <w:tblW w:w="90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004"/>
      </w:tblGrid>
      <w:tr w:rsidR="00F64084" w:rsidRPr="00407BBF">
        <w:trPr>
          <w:trHeight w:val="489"/>
        </w:trPr>
        <w:tc>
          <w:tcPr>
            <w:tcW w:w="9004" w:type="dxa"/>
          </w:tcPr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 xml:space="preserve">A empresa Predial Construções e Reformas </w:t>
            </w:r>
            <w:proofErr w:type="spellStart"/>
            <w:r w:rsidRPr="00407BBF">
              <w:rPr>
                <w:rFonts w:ascii="Arial" w:hAnsi="Arial" w:cs="Arial"/>
              </w:rPr>
              <w:t>Eireli</w:t>
            </w:r>
            <w:proofErr w:type="spellEnd"/>
            <w:r w:rsidRPr="00407BBF">
              <w:rPr>
                <w:rFonts w:ascii="Arial" w:hAnsi="Arial" w:cs="Arial"/>
              </w:rPr>
              <w:t xml:space="preserve"> atua na área da Construção Civil, mais especificadamente a de reformas e construções prediais, de pequeno à grande porte. Seu foco operacional está situado em Belo Horizonte e regiões metropolitanas.</w:t>
            </w:r>
          </w:p>
        </w:tc>
      </w:tr>
    </w:tbl>
    <w:p w:rsidR="006D348F" w:rsidRPr="00407BBF" w:rsidRDefault="00A3635E" w:rsidP="006D348F">
      <w:pPr>
        <w:pStyle w:val="Ttulo2"/>
      </w:pPr>
      <w:bookmarkStart w:id="10" w:name="_Toc514890522"/>
      <w:r w:rsidRPr="00407BBF">
        <w:t>Caracterização da Organização</w:t>
      </w:r>
      <w:bookmarkEnd w:id="10"/>
      <w:r w:rsidR="006D348F" w:rsidRPr="00407BBF">
        <w:t xml:space="preserve"> </w:t>
      </w: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929"/>
        <w:gridCol w:w="7072"/>
      </w:tblGrid>
      <w:tr w:rsidR="00A3635E" w:rsidRPr="00407BBF" w:rsidTr="00A3635E">
        <w:tc>
          <w:tcPr>
            <w:tcW w:w="1929" w:type="dxa"/>
          </w:tcPr>
          <w:p w:rsidR="00A3635E" w:rsidRPr="00407BBF" w:rsidRDefault="00A3635E" w:rsidP="00D75140">
            <w:pPr>
              <w:rPr>
                <w:rFonts w:ascii="Arial" w:hAnsi="Arial" w:cs="Arial"/>
                <w:b/>
                <w:bCs/>
              </w:rPr>
            </w:pPr>
            <w:r w:rsidRPr="00407BB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7072" w:type="dxa"/>
          </w:tcPr>
          <w:p w:rsidR="00A3635E" w:rsidRPr="00407BBF" w:rsidRDefault="00843D49" w:rsidP="00D75140">
            <w:pPr>
              <w:pStyle w:val="TabelaCharChar"/>
              <w:rPr>
                <w:rFonts w:ascii="Arial" w:hAnsi="Arial" w:cs="Arial"/>
                <w:bCs/>
              </w:rPr>
            </w:pPr>
            <w:proofErr w:type="gramStart"/>
            <w:r w:rsidRPr="00407BBF">
              <w:rPr>
                <w:rFonts w:ascii="Arial" w:hAnsi="Arial" w:cs="Arial"/>
                <w:bCs/>
              </w:rPr>
              <w:t>Predial Construções e Reformas</w:t>
            </w:r>
            <w:proofErr w:type="gramEnd"/>
            <w:r w:rsidRPr="00407BBF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407BBF">
              <w:rPr>
                <w:rFonts w:ascii="Arial" w:hAnsi="Arial" w:cs="Arial"/>
                <w:bCs/>
              </w:rPr>
              <w:t>Eireli</w:t>
            </w:r>
            <w:proofErr w:type="spellEnd"/>
          </w:p>
        </w:tc>
      </w:tr>
      <w:tr w:rsidR="00A3635E" w:rsidRPr="00407BBF" w:rsidTr="00A3635E">
        <w:tc>
          <w:tcPr>
            <w:tcW w:w="1929" w:type="dxa"/>
          </w:tcPr>
          <w:p w:rsidR="00A3635E" w:rsidRPr="00407BBF" w:rsidRDefault="00A3635E" w:rsidP="00D75140">
            <w:pPr>
              <w:rPr>
                <w:rFonts w:ascii="Arial" w:hAnsi="Arial" w:cs="Arial"/>
                <w:b/>
                <w:bCs/>
              </w:rPr>
            </w:pPr>
            <w:r w:rsidRPr="00407BBF">
              <w:rPr>
                <w:rFonts w:ascii="Arial" w:hAnsi="Arial" w:cs="Arial"/>
                <w:b/>
                <w:bCs/>
              </w:rPr>
              <w:t>Endereço</w:t>
            </w:r>
          </w:p>
        </w:tc>
        <w:tc>
          <w:tcPr>
            <w:tcW w:w="7072" w:type="dxa"/>
          </w:tcPr>
          <w:p w:rsidR="00A3635E" w:rsidRPr="00407BBF" w:rsidRDefault="00843D49" w:rsidP="00D75140">
            <w:pPr>
              <w:pStyle w:val="TabelaCharChar"/>
              <w:rPr>
                <w:rFonts w:ascii="Arial" w:hAnsi="Arial" w:cs="Arial"/>
                <w:bCs/>
              </w:rPr>
            </w:pPr>
            <w:r w:rsidRPr="00407BBF">
              <w:rPr>
                <w:rFonts w:ascii="Arial" w:hAnsi="Arial" w:cs="Arial"/>
                <w:bCs/>
              </w:rPr>
              <w:t xml:space="preserve">Avenida Amazonas, 4080/Pilotis, Prado-Belo Horizonte - </w:t>
            </w:r>
            <w:proofErr w:type="gramStart"/>
            <w:r w:rsidRPr="00407BBF">
              <w:rPr>
                <w:rFonts w:ascii="Arial" w:hAnsi="Arial" w:cs="Arial"/>
                <w:bCs/>
              </w:rPr>
              <w:t>MG</w:t>
            </w:r>
            <w:proofErr w:type="gramEnd"/>
          </w:p>
        </w:tc>
      </w:tr>
    </w:tbl>
    <w:p w:rsidR="00D919D6" w:rsidRPr="00407BBF" w:rsidRDefault="00A3635E" w:rsidP="00A3635E">
      <w:pPr>
        <w:pStyle w:val="Ttulo3"/>
      </w:pPr>
      <w:bookmarkStart w:id="11" w:name="_Toc23664276"/>
      <w:bookmarkStart w:id="12" w:name="_Toc514890523"/>
      <w:r w:rsidRPr="00407BBF">
        <w:t>Foco do Negócio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004"/>
      </w:tblGrid>
      <w:tr w:rsidR="00D919D6" w:rsidRPr="00407BBF">
        <w:tc>
          <w:tcPr>
            <w:tcW w:w="9468" w:type="dxa"/>
          </w:tcPr>
          <w:p w:rsidR="00A3635E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 xml:space="preserve">A empresa Predial Construções e Reformas </w:t>
            </w:r>
            <w:proofErr w:type="spellStart"/>
            <w:r w:rsidRPr="00407BBF">
              <w:rPr>
                <w:rFonts w:ascii="Arial" w:hAnsi="Arial" w:cs="Arial"/>
              </w:rPr>
              <w:t>Eireli</w:t>
            </w:r>
            <w:proofErr w:type="spellEnd"/>
            <w:r w:rsidRPr="00407BBF">
              <w:rPr>
                <w:rFonts w:ascii="Arial" w:hAnsi="Arial" w:cs="Arial"/>
              </w:rPr>
              <w:t xml:space="preserve"> atua na área da Construção Civil, mais especificadamente a de reformas e construções prediais, de pequeno à grande porte. Seu foco operacional está situado em Belo Horizonte e regiões metropolitanas.</w:t>
            </w:r>
          </w:p>
        </w:tc>
      </w:tr>
    </w:tbl>
    <w:p w:rsidR="00F64084" w:rsidRPr="00407BBF" w:rsidRDefault="00A3635E" w:rsidP="00A3635E">
      <w:pPr>
        <w:pStyle w:val="Ttulo3"/>
      </w:pPr>
      <w:bookmarkStart w:id="13" w:name="_Toc514890524"/>
      <w:r w:rsidRPr="00407BBF">
        <w:t xml:space="preserve">Missão, Valores e </w:t>
      </w:r>
      <w:proofErr w:type="gramStart"/>
      <w:r w:rsidRPr="00407BBF">
        <w:t>Visão</w:t>
      </w:r>
      <w:bookmarkEnd w:id="13"/>
      <w:proofErr w:type="gramEnd"/>
    </w:p>
    <w:tbl>
      <w:tblPr>
        <w:tblW w:w="90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004"/>
      </w:tblGrid>
      <w:tr w:rsidR="00D919D6" w:rsidRPr="00407BBF" w:rsidTr="00805775">
        <w:trPr>
          <w:trHeight w:val="5538"/>
        </w:trPr>
        <w:tc>
          <w:tcPr>
            <w:tcW w:w="9004" w:type="dxa"/>
          </w:tcPr>
          <w:p w:rsidR="00A3635E" w:rsidRPr="00407BBF" w:rsidRDefault="00A3635E" w:rsidP="0045255B">
            <w:pPr>
              <w:numPr>
                <w:ilvl w:val="0"/>
                <w:numId w:val="15"/>
              </w:numPr>
              <w:spacing w:before="40" w:after="40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 xml:space="preserve">Missão </w:t>
            </w:r>
          </w:p>
          <w:p w:rsidR="00A3635E" w:rsidRPr="00407BBF" w:rsidRDefault="00843D49" w:rsidP="00A3635E">
            <w:pPr>
              <w:spacing w:before="40" w:after="40"/>
              <w:ind w:left="360"/>
              <w:rPr>
                <w:rFonts w:ascii="Arial" w:hAnsi="Arial" w:cs="Arial"/>
                <w:i/>
                <w:color w:val="FF0000"/>
              </w:rPr>
            </w:pPr>
            <w:r w:rsidRPr="00407BBF">
              <w:rPr>
                <w:rFonts w:ascii="Arial" w:hAnsi="Arial" w:cs="Arial"/>
              </w:rPr>
              <w:t>Projetar edifícios modernos, com acabamento diferenciado e preços competitivos de mercado.</w:t>
            </w:r>
            <w:r w:rsidRPr="00407BBF">
              <w:rPr>
                <w:rFonts w:ascii="Arial" w:hAnsi="Arial" w:cs="Arial"/>
                <w:i/>
                <w:color w:val="FF0000"/>
              </w:rPr>
              <w:t xml:space="preserve"> </w:t>
            </w:r>
          </w:p>
          <w:p w:rsidR="00A3635E" w:rsidRPr="00407BBF" w:rsidRDefault="00A3635E" w:rsidP="0045255B">
            <w:pPr>
              <w:numPr>
                <w:ilvl w:val="0"/>
                <w:numId w:val="15"/>
              </w:numPr>
              <w:spacing w:before="40" w:after="40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Valores</w:t>
            </w:r>
          </w:p>
          <w:p w:rsidR="00843D49" w:rsidRPr="00407BBF" w:rsidRDefault="00843D49" w:rsidP="00843D49">
            <w:pPr>
              <w:pStyle w:val="Corpodetexto"/>
              <w:widowControl w:val="0"/>
              <w:numPr>
                <w:ilvl w:val="0"/>
                <w:numId w:val="28"/>
              </w:numPr>
              <w:tabs>
                <w:tab w:val="left" w:pos="389"/>
                <w:tab w:val="left" w:pos="390"/>
              </w:tabs>
              <w:autoSpaceDE w:val="0"/>
              <w:autoSpaceDN w:val="0"/>
              <w:spacing w:before="0" w:after="0" w:line="287" w:lineRule="exact"/>
              <w:ind w:hanging="360"/>
              <w:jc w:val="lef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407BBF">
              <w:rPr>
                <w:rFonts w:ascii="Arial" w:hAnsi="Arial" w:cs="Arial"/>
                <w:sz w:val="24"/>
                <w:szCs w:val="24"/>
                <w:lang w:eastAsia="en-US"/>
              </w:rPr>
              <w:t>Ética empresarial</w:t>
            </w:r>
          </w:p>
          <w:p w:rsidR="00843D49" w:rsidRPr="00407BBF" w:rsidRDefault="00843D49" w:rsidP="00843D49">
            <w:pPr>
              <w:pStyle w:val="Corpodetexto"/>
              <w:widowControl w:val="0"/>
              <w:numPr>
                <w:ilvl w:val="0"/>
                <w:numId w:val="28"/>
              </w:numPr>
              <w:tabs>
                <w:tab w:val="left" w:pos="389"/>
                <w:tab w:val="left" w:pos="390"/>
              </w:tabs>
              <w:autoSpaceDE w:val="0"/>
              <w:autoSpaceDN w:val="0"/>
              <w:spacing w:before="0" w:after="0" w:line="293" w:lineRule="exact"/>
              <w:ind w:hanging="360"/>
              <w:jc w:val="lef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407BBF">
              <w:rPr>
                <w:rFonts w:ascii="Arial" w:hAnsi="Arial" w:cs="Arial"/>
                <w:sz w:val="24"/>
                <w:szCs w:val="24"/>
                <w:lang w:eastAsia="en-US"/>
              </w:rPr>
              <w:t>Respeito aos clientes e colaboradores</w:t>
            </w:r>
          </w:p>
          <w:p w:rsidR="00843D49" w:rsidRPr="00407BBF" w:rsidRDefault="00843D49" w:rsidP="00843D49">
            <w:pPr>
              <w:pStyle w:val="Corpodetexto"/>
              <w:widowControl w:val="0"/>
              <w:numPr>
                <w:ilvl w:val="0"/>
                <w:numId w:val="28"/>
              </w:numPr>
              <w:tabs>
                <w:tab w:val="left" w:pos="389"/>
                <w:tab w:val="left" w:pos="390"/>
              </w:tabs>
              <w:autoSpaceDE w:val="0"/>
              <w:autoSpaceDN w:val="0"/>
              <w:spacing w:before="0" w:after="0" w:line="293" w:lineRule="exact"/>
              <w:ind w:hanging="360"/>
              <w:jc w:val="lef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407BBF">
              <w:rPr>
                <w:rFonts w:ascii="Arial" w:hAnsi="Arial" w:cs="Arial"/>
                <w:sz w:val="24"/>
                <w:szCs w:val="24"/>
                <w:lang w:eastAsia="en-US"/>
              </w:rPr>
              <w:t>Segurança no trabalho</w:t>
            </w:r>
          </w:p>
          <w:p w:rsidR="00843D49" w:rsidRPr="00407BBF" w:rsidRDefault="00843D49" w:rsidP="00843D49">
            <w:pPr>
              <w:pStyle w:val="Corpodetexto"/>
              <w:widowControl w:val="0"/>
              <w:numPr>
                <w:ilvl w:val="0"/>
                <w:numId w:val="28"/>
              </w:numPr>
              <w:tabs>
                <w:tab w:val="left" w:pos="389"/>
                <w:tab w:val="left" w:pos="390"/>
              </w:tabs>
              <w:autoSpaceDE w:val="0"/>
              <w:autoSpaceDN w:val="0"/>
              <w:spacing w:before="0" w:after="0" w:line="293" w:lineRule="exact"/>
              <w:ind w:hanging="360"/>
              <w:jc w:val="lef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407BBF">
              <w:rPr>
                <w:rFonts w:ascii="Arial" w:hAnsi="Arial" w:cs="Arial"/>
                <w:sz w:val="24"/>
                <w:szCs w:val="24"/>
                <w:lang w:eastAsia="en-US"/>
              </w:rPr>
              <w:t>Responsabilidade social</w:t>
            </w:r>
          </w:p>
          <w:p w:rsidR="00843D49" w:rsidRPr="00407BBF" w:rsidRDefault="00843D49" w:rsidP="00843D49">
            <w:pPr>
              <w:pStyle w:val="Corpodetexto"/>
              <w:widowControl w:val="0"/>
              <w:numPr>
                <w:ilvl w:val="0"/>
                <w:numId w:val="28"/>
              </w:numPr>
              <w:tabs>
                <w:tab w:val="left" w:pos="389"/>
                <w:tab w:val="left" w:pos="390"/>
              </w:tabs>
              <w:autoSpaceDE w:val="0"/>
              <w:autoSpaceDN w:val="0"/>
              <w:spacing w:before="0" w:after="0" w:line="293" w:lineRule="exact"/>
              <w:ind w:hanging="360"/>
              <w:jc w:val="lef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407BBF">
              <w:rPr>
                <w:rFonts w:ascii="Arial" w:hAnsi="Arial" w:cs="Arial"/>
                <w:sz w:val="24"/>
                <w:szCs w:val="24"/>
                <w:lang w:eastAsia="en-US"/>
              </w:rPr>
              <w:t>Espírito de equipe</w:t>
            </w:r>
          </w:p>
          <w:p w:rsidR="00A3635E" w:rsidRPr="00407BBF" w:rsidRDefault="00843D49" w:rsidP="00843D49">
            <w:pPr>
              <w:pStyle w:val="Corpodetexto"/>
              <w:widowControl w:val="0"/>
              <w:numPr>
                <w:ilvl w:val="0"/>
                <w:numId w:val="28"/>
              </w:numPr>
              <w:tabs>
                <w:tab w:val="left" w:pos="389"/>
                <w:tab w:val="left" w:pos="390"/>
              </w:tabs>
              <w:autoSpaceDE w:val="0"/>
              <w:autoSpaceDN w:val="0"/>
              <w:spacing w:before="0" w:after="0" w:line="293" w:lineRule="exact"/>
              <w:ind w:hanging="360"/>
              <w:jc w:val="lef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407BBF">
              <w:rPr>
                <w:rFonts w:ascii="Arial" w:hAnsi="Arial" w:cs="Arial"/>
                <w:sz w:val="24"/>
                <w:szCs w:val="24"/>
                <w:lang w:eastAsia="en-US"/>
              </w:rPr>
              <w:t>Compromisso ambiental</w:t>
            </w:r>
          </w:p>
          <w:p w:rsidR="0045255B" w:rsidRPr="00407BBF" w:rsidRDefault="00A3635E" w:rsidP="0045255B">
            <w:pPr>
              <w:numPr>
                <w:ilvl w:val="0"/>
                <w:numId w:val="15"/>
              </w:numPr>
              <w:spacing w:before="40" w:after="40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Visão</w:t>
            </w:r>
            <w:r w:rsidR="00907304" w:rsidRPr="00407BBF">
              <w:rPr>
                <w:rFonts w:ascii="Arial" w:hAnsi="Arial" w:cs="Arial"/>
              </w:rPr>
              <w:t xml:space="preserve"> </w:t>
            </w:r>
          </w:p>
          <w:p w:rsidR="00A3635E" w:rsidRPr="00407BBF" w:rsidRDefault="00843D49" w:rsidP="00A3635E">
            <w:pPr>
              <w:spacing w:before="40" w:after="40"/>
              <w:ind w:left="360"/>
              <w:rPr>
                <w:rFonts w:ascii="Arial" w:hAnsi="Arial" w:cs="Arial"/>
                <w:i/>
              </w:rPr>
            </w:pPr>
            <w:r w:rsidRPr="00407BBF">
              <w:rPr>
                <w:rFonts w:ascii="Arial" w:hAnsi="Arial" w:cs="Arial"/>
              </w:rPr>
              <w:t>Comprometimento com a qualidade e melhoria constante dos projetos e obras executadas, a fim de atender às necessidades dos clientes.</w:t>
            </w:r>
          </w:p>
        </w:tc>
      </w:tr>
      <w:bookmarkEnd w:id="11"/>
    </w:tbl>
    <w:p w:rsidR="00843D49" w:rsidRPr="00407BBF" w:rsidRDefault="00843D49" w:rsidP="00843D49">
      <w:pPr>
        <w:rPr>
          <w:rFonts w:ascii="Arial" w:hAnsi="Arial" w:cs="Arial"/>
          <w:szCs w:val="26"/>
        </w:rPr>
      </w:pPr>
      <w:r w:rsidRPr="00407BBF">
        <w:rPr>
          <w:rFonts w:ascii="Arial" w:hAnsi="Arial" w:cs="Arial"/>
        </w:rPr>
        <w:br w:type="page"/>
      </w:r>
    </w:p>
    <w:p w:rsidR="00A3635E" w:rsidRPr="00407BBF" w:rsidRDefault="00A3635E" w:rsidP="00A3635E">
      <w:pPr>
        <w:pStyle w:val="Ttulo3"/>
      </w:pPr>
      <w:bookmarkStart w:id="14" w:name="_Toc514890525"/>
      <w:r w:rsidRPr="00407BBF">
        <w:lastRenderedPageBreak/>
        <w:t>Estratégias de Negócio</w:t>
      </w:r>
      <w:bookmarkEnd w:id="14"/>
    </w:p>
    <w:tbl>
      <w:tblPr>
        <w:tblStyle w:val="Tabelacomgrade"/>
        <w:tblW w:w="0" w:type="auto"/>
        <w:tblLook w:val="04A0"/>
      </w:tblPr>
      <w:tblGrid>
        <w:gridCol w:w="8928"/>
      </w:tblGrid>
      <w:tr w:rsidR="002F61C9" w:rsidRPr="00407BBF" w:rsidTr="002F61C9">
        <w:tc>
          <w:tcPr>
            <w:tcW w:w="8928" w:type="dxa"/>
          </w:tcPr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A empresa, para alcançar seus objetivos, possui uma equipe de profissionais altamente qualificados e treinados em departamento técnico. Detém conhecimento dos procedimentos e metodologia para executar as tarefas, dos mais variados serviços, de acordo com as normas da ABNT (Associação Brasileira de Normas Técnicas) e as de segurança do trabalho.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Dispõe de serviços acompanhados, diariamente, por técnicos e engenheiros aptos a verificar os aspectos de execução das obras, que não estejam em conformidade com as condições de trabalho contratadas, e dar soluções rápidas e imediatas, proporcionando melhor resultado final nos acabamentos.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Utiliza tecnologia de ponta e equipamentos modernos, aumentando a produtividade e reduzindo o tempo de execução e, por consequência, minimizando os transtornos que toda obra traz.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Trabalha com produtos de primeira linha, contando com a parceria de grandes e expressivos fornecedores.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Concede aos seus clientes um atendimento personalizado, mediante agendamento, de visita técnica. Por ocasião da visita técnica, o cliente terá assessoria completa e gratuita de um engenheiro, que através de seus conhecimentos, oportunizará soluções eficazes que levem a uma econômica significativa para a execução do empreendimento de seu interesse.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A Predial elabora a proposta específica para cada tipo de serviço, detalhando minuciosamente todos os dados necessários, como: o tipo de traço, as marcas dos produtos que são fundamentais para a garantia da melhor qualidade e durabilidade dos serviços.</w:t>
            </w:r>
          </w:p>
          <w:p w:rsidR="00843D49" w:rsidRPr="00407BBF" w:rsidRDefault="00DF71E6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O atendimento ao cliente</w:t>
            </w:r>
            <w:r w:rsidR="00843D49" w:rsidRPr="00407BBF">
              <w:rPr>
                <w:rFonts w:ascii="Arial" w:hAnsi="Arial" w:cs="Arial"/>
              </w:rPr>
              <w:t xml:space="preserve"> seja para apresentação, detalhamento ou esclarecimentos da proposta da empresa com toda a clareza e transparência, bem como para negociar a viabilização do seu empreendimento, é disponibilizado no horário mais conveniente a ele.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Após aprovação do orçamento, o cliente pode contar ainda, sem ônus adicional, com a orientação de um arquiteto, para especificação de materiais, paginação de cerâmica e detalhamento de fachadas e pisos.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A Predial visa estabelecer preços acessíveis para seus clientes, assim, está aberta à análise de propostas concorrentes.</w:t>
            </w:r>
          </w:p>
          <w:p w:rsidR="00843D4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</w:p>
          <w:p w:rsidR="002F61C9" w:rsidRPr="00407BBF" w:rsidRDefault="00843D49" w:rsidP="00843D49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Há o fornecimento de opção de financiamento da obra, com envio da fatura em casa, com sistema de cobrança bancária, podendo escolher a data do vencimento de sua parcela.</w:t>
            </w:r>
          </w:p>
          <w:p w:rsidR="002F61C9" w:rsidRPr="00407BBF" w:rsidRDefault="002F61C9" w:rsidP="00843D49">
            <w:pPr>
              <w:ind w:firstLine="142"/>
              <w:rPr>
                <w:rFonts w:ascii="Arial" w:hAnsi="Arial" w:cs="Arial"/>
              </w:rPr>
            </w:pPr>
          </w:p>
        </w:tc>
      </w:tr>
    </w:tbl>
    <w:p w:rsidR="00843D49" w:rsidRPr="00407BBF" w:rsidRDefault="00843D49" w:rsidP="00843D49">
      <w:pPr>
        <w:rPr>
          <w:rFonts w:ascii="Arial" w:hAnsi="Arial" w:cs="Arial"/>
          <w:szCs w:val="26"/>
        </w:rPr>
      </w:pPr>
      <w:r w:rsidRPr="00407BBF">
        <w:rPr>
          <w:rFonts w:ascii="Arial" w:hAnsi="Arial" w:cs="Arial"/>
        </w:rPr>
        <w:br w:type="page"/>
      </w:r>
    </w:p>
    <w:p w:rsidR="002F61C9" w:rsidRPr="00407BBF" w:rsidRDefault="002F61C9" w:rsidP="002F61C9">
      <w:pPr>
        <w:pStyle w:val="Ttulo3"/>
      </w:pPr>
      <w:bookmarkStart w:id="15" w:name="_Toc514890526"/>
      <w:r w:rsidRPr="00407BBF">
        <w:lastRenderedPageBreak/>
        <w:t>Principais Processos de Negócio</w:t>
      </w:r>
      <w:bookmarkEnd w:id="15"/>
    </w:p>
    <w:tbl>
      <w:tblPr>
        <w:tblStyle w:val="Tabelacomgrade"/>
        <w:tblW w:w="0" w:type="auto"/>
        <w:tblLook w:val="04A0"/>
      </w:tblPr>
      <w:tblGrid>
        <w:gridCol w:w="2976"/>
        <w:gridCol w:w="5921"/>
      </w:tblGrid>
      <w:tr w:rsidR="002F61C9" w:rsidRPr="00407BBF" w:rsidTr="002F61C9">
        <w:tc>
          <w:tcPr>
            <w:tcW w:w="2976" w:type="dxa"/>
          </w:tcPr>
          <w:p w:rsidR="002F61C9" w:rsidRPr="00407BBF" w:rsidRDefault="002F61C9" w:rsidP="00FB3500">
            <w:pPr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Nome do Processo</w:t>
            </w:r>
          </w:p>
        </w:tc>
        <w:tc>
          <w:tcPr>
            <w:tcW w:w="5921" w:type="dxa"/>
          </w:tcPr>
          <w:p w:rsidR="002F61C9" w:rsidRPr="00407BBF" w:rsidRDefault="002F61C9" w:rsidP="00FB3500">
            <w:pPr>
              <w:rPr>
                <w:rFonts w:ascii="Arial" w:hAnsi="Arial" w:cs="Arial"/>
                <w:b/>
              </w:rPr>
            </w:pPr>
            <w:r w:rsidRPr="00407BBF">
              <w:rPr>
                <w:rFonts w:ascii="Arial" w:hAnsi="Arial" w:cs="Arial"/>
                <w:b/>
              </w:rPr>
              <w:t>Descrição do Processo (alto nível)</w:t>
            </w:r>
          </w:p>
        </w:tc>
      </w:tr>
      <w:tr w:rsidR="00843D49" w:rsidRPr="00407BBF" w:rsidTr="002F61C9">
        <w:tc>
          <w:tcPr>
            <w:tcW w:w="2976" w:type="dxa"/>
          </w:tcPr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</w:p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</w:p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Atender Cliente</w:t>
            </w:r>
          </w:p>
        </w:tc>
        <w:tc>
          <w:tcPr>
            <w:tcW w:w="5921" w:type="dxa"/>
          </w:tcPr>
          <w:p w:rsidR="00843D49" w:rsidRPr="00407BBF" w:rsidRDefault="00843D49" w:rsidP="00CB0175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Levantar dados iniciais do cliente (via e-mail, telefone ou formulário do site) sobre as expectativas iniciais do mesmo e marcação de visita técnica, conforme disponibilidade do cliente e empresa. Processo auxiliado</w:t>
            </w:r>
            <w:r w:rsidR="00CB0175" w:rsidRPr="00407BBF">
              <w:rPr>
                <w:rFonts w:ascii="Arial" w:hAnsi="Arial" w:cs="Arial"/>
              </w:rPr>
              <w:t xml:space="preserve"> </w:t>
            </w:r>
            <w:r w:rsidRPr="00407BBF">
              <w:rPr>
                <w:rFonts w:ascii="Arial" w:hAnsi="Arial" w:cs="Arial"/>
              </w:rPr>
              <w:t>pelo software de agendamento desenvolvido para a empresa.</w:t>
            </w:r>
          </w:p>
        </w:tc>
      </w:tr>
      <w:tr w:rsidR="00843D49" w:rsidRPr="00407BBF" w:rsidTr="002F61C9">
        <w:tc>
          <w:tcPr>
            <w:tcW w:w="2976" w:type="dxa"/>
          </w:tcPr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</w:p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Realizar Visita técnica</w:t>
            </w:r>
          </w:p>
        </w:tc>
        <w:tc>
          <w:tcPr>
            <w:tcW w:w="5921" w:type="dxa"/>
          </w:tcPr>
          <w:p w:rsidR="00843D49" w:rsidRPr="00407BBF" w:rsidRDefault="00843D49" w:rsidP="00DF71E6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Levantamento de quantitativos dos serviços no local da possível obra. Efetuam-se registros fotográficos para</w:t>
            </w:r>
            <w:r w:rsidR="00DF71E6" w:rsidRPr="00407BBF">
              <w:rPr>
                <w:rFonts w:ascii="Arial" w:hAnsi="Arial" w:cs="Arial"/>
              </w:rPr>
              <w:t xml:space="preserve"> </w:t>
            </w:r>
            <w:r w:rsidRPr="00407BBF">
              <w:rPr>
                <w:rFonts w:ascii="Arial" w:hAnsi="Arial" w:cs="Arial"/>
              </w:rPr>
              <w:t>auxiliar na elaboração do orçamento.</w:t>
            </w:r>
          </w:p>
        </w:tc>
      </w:tr>
      <w:tr w:rsidR="00843D49" w:rsidRPr="00407BBF" w:rsidTr="002F61C9">
        <w:tc>
          <w:tcPr>
            <w:tcW w:w="2976" w:type="dxa"/>
          </w:tcPr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</w:p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Elaborar Orçamento</w:t>
            </w:r>
          </w:p>
        </w:tc>
        <w:tc>
          <w:tcPr>
            <w:tcW w:w="5921" w:type="dxa"/>
          </w:tcPr>
          <w:p w:rsidR="00843D49" w:rsidRPr="00407BBF" w:rsidRDefault="00843D49" w:rsidP="00DF71E6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De acordo com os dados levantados na visita, realiza-se a</w:t>
            </w:r>
            <w:r w:rsidR="00DF71E6" w:rsidRPr="00407BBF">
              <w:rPr>
                <w:rFonts w:ascii="Arial" w:hAnsi="Arial" w:cs="Arial"/>
              </w:rPr>
              <w:t xml:space="preserve"> </w:t>
            </w:r>
            <w:r w:rsidRPr="00407BBF">
              <w:rPr>
                <w:rFonts w:ascii="Arial" w:hAnsi="Arial" w:cs="Arial"/>
              </w:rPr>
              <w:t>orçamentação dos serviços, com o auxilio do software Compor90.</w:t>
            </w:r>
          </w:p>
        </w:tc>
      </w:tr>
      <w:tr w:rsidR="00843D49" w:rsidRPr="00407BBF" w:rsidTr="002F61C9">
        <w:tc>
          <w:tcPr>
            <w:tcW w:w="2976" w:type="dxa"/>
          </w:tcPr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</w:p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Elaborar Proposta</w:t>
            </w:r>
          </w:p>
        </w:tc>
        <w:tc>
          <w:tcPr>
            <w:tcW w:w="5921" w:type="dxa"/>
          </w:tcPr>
          <w:p w:rsidR="00843D49" w:rsidRPr="00407BBF" w:rsidRDefault="00843D49" w:rsidP="00DF71E6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De acordo com orçamentos elaborados, gerar documento com proposta para o cliente, mostrando-lhe a metodologia do serviço, prazos de execuções, condições de serviços e</w:t>
            </w:r>
            <w:r w:rsidR="00DF71E6" w:rsidRPr="00407BBF">
              <w:rPr>
                <w:rFonts w:ascii="Arial" w:hAnsi="Arial" w:cs="Arial"/>
              </w:rPr>
              <w:t xml:space="preserve"> </w:t>
            </w:r>
            <w:r w:rsidRPr="00407BBF">
              <w:rPr>
                <w:rFonts w:ascii="Arial" w:hAnsi="Arial" w:cs="Arial"/>
              </w:rPr>
              <w:t>pagamentos.</w:t>
            </w:r>
          </w:p>
        </w:tc>
      </w:tr>
      <w:tr w:rsidR="00843D49" w:rsidRPr="00407BBF" w:rsidTr="002F61C9">
        <w:tc>
          <w:tcPr>
            <w:tcW w:w="2976" w:type="dxa"/>
          </w:tcPr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</w:p>
          <w:p w:rsidR="00843D49" w:rsidRPr="00407BBF" w:rsidRDefault="00843D49" w:rsidP="00CB0175">
            <w:pPr>
              <w:ind w:firstLine="142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Retornar ao Cliente</w:t>
            </w:r>
          </w:p>
        </w:tc>
        <w:tc>
          <w:tcPr>
            <w:tcW w:w="5921" w:type="dxa"/>
          </w:tcPr>
          <w:p w:rsidR="00843D49" w:rsidRPr="00407BBF" w:rsidRDefault="00843D49" w:rsidP="00DF71E6">
            <w:pPr>
              <w:ind w:firstLine="142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</w:rPr>
              <w:t>Apresentar ao cliente o orçamento elaborado (via e-mail ou proposta empresa) e verificar a disponibilidade do</w:t>
            </w:r>
            <w:r w:rsidR="00DF71E6" w:rsidRPr="00407BBF">
              <w:rPr>
                <w:rFonts w:ascii="Arial" w:hAnsi="Arial" w:cs="Arial"/>
              </w:rPr>
              <w:t xml:space="preserve"> </w:t>
            </w:r>
            <w:r w:rsidRPr="00407BBF">
              <w:rPr>
                <w:rFonts w:ascii="Arial" w:hAnsi="Arial" w:cs="Arial"/>
              </w:rPr>
              <w:t>mesmo para a execução dos serviços.</w:t>
            </w:r>
          </w:p>
        </w:tc>
      </w:tr>
    </w:tbl>
    <w:p w:rsidR="00D949EF" w:rsidRPr="00407BBF" w:rsidRDefault="00D949EF" w:rsidP="00D949EF">
      <w:pPr>
        <w:pStyle w:val="Ttulo1"/>
        <w:ind w:left="431" w:hanging="431"/>
      </w:pPr>
      <w:bookmarkStart w:id="16" w:name="_Toc514890527"/>
      <w:r w:rsidRPr="00407BBF">
        <w:t>Técnicas para Coleta de Informações</w:t>
      </w:r>
      <w:bookmarkEnd w:id="16"/>
    </w:p>
    <w:tbl>
      <w:tblPr>
        <w:tblW w:w="90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004"/>
      </w:tblGrid>
      <w:tr w:rsidR="00D949EF" w:rsidRPr="00407BBF" w:rsidTr="008D5C79">
        <w:tc>
          <w:tcPr>
            <w:tcW w:w="9004" w:type="dxa"/>
          </w:tcPr>
          <w:p w:rsidR="00F56095" w:rsidRPr="00407BBF" w:rsidRDefault="00F56095" w:rsidP="008D5C79">
            <w:pPr>
              <w:pStyle w:val="PargrafodaLista"/>
              <w:widowControl w:val="0"/>
              <w:numPr>
                <w:ilvl w:val="0"/>
                <w:numId w:val="30"/>
              </w:numPr>
              <w:tabs>
                <w:tab w:val="left" w:pos="941"/>
              </w:tabs>
              <w:autoSpaceDE w:val="0"/>
              <w:autoSpaceDN w:val="0"/>
              <w:spacing w:before="259" w:after="0" w:line="240" w:lineRule="auto"/>
              <w:ind w:left="360"/>
              <w:contextualSpacing w:val="0"/>
              <w:rPr>
                <w:rFonts w:ascii="Arial" w:hAnsi="Arial" w:cs="Arial"/>
                <w:b/>
                <w:sz w:val="24"/>
                <w:lang w:val="pt-BR"/>
              </w:rPr>
            </w:pPr>
            <w:r w:rsidRPr="00407BBF">
              <w:rPr>
                <w:rFonts w:ascii="Arial" w:hAnsi="Arial" w:cs="Arial"/>
                <w:b/>
                <w:sz w:val="24"/>
                <w:lang w:val="pt-BR"/>
              </w:rPr>
              <w:t>Pesquisa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1"/>
                <w:numId w:val="30"/>
              </w:numPr>
              <w:tabs>
                <w:tab w:val="left" w:pos="1661"/>
              </w:tabs>
              <w:autoSpaceDE w:val="0"/>
              <w:autoSpaceDN w:val="0"/>
              <w:spacing w:before="36" w:after="0" w:line="240" w:lineRule="auto"/>
              <w:ind w:left="1080" w:right="893" w:hanging="360"/>
              <w:contextualSpacing w:val="0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Pesquisa através do site da empresa, para extrairmos informações</w:t>
            </w:r>
            <w:r w:rsidRPr="00407BBF">
              <w:rPr>
                <w:rFonts w:ascii="Arial" w:hAnsi="Arial" w:cs="Arial"/>
                <w:spacing w:val="-29"/>
                <w:sz w:val="24"/>
                <w:lang w:val="pt-BR"/>
              </w:rPr>
              <w:t xml:space="preserve"> </w:t>
            </w:r>
            <w:r w:rsidRPr="00407BBF">
              <w:rPr>
                <w:rFonts w:ascii="Arial" w:hAnsi="Arial" w:cs="Arial"/>
                <w:sz w:val="24"/>
                <w:lang w:val="pt-BR"/>
              </w:rPr>
              <w:t xml:space="preserve">sobre missão, </w:t>
            </w:r>
            <w:r w:rsidRPr="00407BBF">
              <w:rPr>
                <w:rFonts w:ascii="Arial" w:hAnsi="Arial" w:cs="Arial"/>
                <w:spacing w:val="-3"/>
                <w:sz w:val="24"/>
                <w:lang w:val="pt-BR"/>
              </w:rPr>
              <w:t xml:space="preserve">visão </w:t>
            </w:r>
            <w:r w:rsidRPr="00407BBF">
              <w:rPr>
                <w:rFonts w:ascii="Arial" w:hAnsi="Arial" w:cs="Arial"/>
                <w:sz w:val="24"/>
                <w:lang w:val="pt-BR"/>
              </w:rPr>
              <w:t>e</w:t>
            </w:r>
            <w:r w:rsidRPr="00407BBF">
              <w:rPr>
                <w:rFonts w:ascii="Arial" w:hAnsi="Arial" w:cs="Arial"/>
                <w:spacing w:val="13"/>
                <w:sz w:val="24"/>
                <w:lang w:val="pt-BR"/>
              </w:rPr>
              <w:t xml:space="preserve"> </w:t>
            </w:r>
            <w:r w:rsidRPr="00407BBF">
              <w:rPr>
                <w:rFonts w:ascii="Arial" w:hAnsi="Arial" w:cs="Arial"/>
                <w:sz w:val="24"/>
                <w:lang w:val="pt-BR"/>
              </w:rPr>
              <w:t>valores;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1"/>
                <w:numId w:val="30"/>
              </w:numPr>
              <w:tabs>
                <w:tab w:val="left" w:pos="1661"/>
              </w:tabs>
              <w:autoSpaceDE w:val="0"/>
              <w:autoSpaceDN w:val="0"/>
              <w:spacing w:after="0" w:line="240" w:lineRule="auto"/>
              <w:ind w:left="1080" w:right="1117" w:hanging="360"/>
              <w:contextualSpacing w:val="0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Pesquisa por </w:t>
            </w:r>
            <w:r w:rsidRPr="00407BBF">
              <w:rPr>
                <w:rFonts w:ascii="Arial" w:hAnsi="Arial" w:cs="Arial"/>
                <w:spacing w:val="-5"/>
                <w:sz w:val="24"/>
                <w:lang w:val="pt-BR"/>
              </w:rPr>
              <w:t xml:space="preserve">meio </w:t>
            </w:r>
            <w:r w:rsidRPr="00407BBF">
              <w:rPr>
                <w:rFonts w:ascii="Arial" w:hAnsi="Arial" w:cs="Arial"/>
                <w:sz w:val="24"/>
                <w:lang w:val="pt-BR"/>
              </w:rPr>
              <w:t>dos documentos da empresa, para conhecermos as metodologias dos</w:t>
            </w:r>
            <w:r w:rsidRPr="00407BBF">
              <w:rPr>
                <w:rFonts w:ascii="Arial" w:hAnsi="Arial" w:cs="Arial"/>
                <w:spacing w:val="-1"/>
                <w:sz w:val="24"/>
                <w:lang w:val="pt-BR"/>
              </w:rPr>
              <w:t xml:space="preserve"> </w:t>
            </w:r>
            <w:r w:rsidRPr="00407BBF">
              <w:rPr>
                <w:rFonts w:ascii="Arial" w:hAnsi="Arial" w:cs="Arial"/>
                <w:sz w:val="24"/>
                <w:lang w:val="pt-BR"/>
              </w:rPr>
              <w:t>processos.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0"/>
                <w:numId w:val="30"/>
              </w:numPr>
              <w:tabs>
                <w:tab w:val="left" w:pos="941"/>
              </w:tabs>
              <w:autoSpaceDE w:val="0"/>
              <w:autoSpaceDN w:val="0"/>
              <w:spacing w:before="259" w:after="0" w:line="240" w:lineRule="auto"/>
              <w:ind w:left="360"/>
              <w:contextualSpacing w:val="0"/>
              <w:rPr>
                <w:rFonts w:ascii="Arial" w:hAnsi="Arial" w:cs="Arial"/>
                <w:lang w:val="pt-BR"/>
              </w:rPr>
            </w:pPr>
            <w:r w:rsidRPr="00407BBF">
              <w:rPr>
                <w:rFonts w:ascii="Arial" w:hAnsi="Arial" w:cs="Arial"/>
                <w:b/>
                <w:sz w:val="24"/>
                <w:lang w:val="pt-BR"/>
              </w:rPr>
              <w:t>Entrevista</w:t>
            </w:r>
            <w:r w:rsidRPr="00407BBF">
              <w:rPr>
                <w:rFonts w:ascii="Arial" w:hAnsi="Arial" w:cs="Arial"/>
                <w:lang w:val="pt-BR"/>
              </w:rPr>
              <w:t>: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1"/>
                <w:numId w:val="30"/>
              </w:numPr>
              <w:tabs>
                <w:tab w:val="left" w:pos="1661"/>
              </w:tabs>
              <w:autoSpaceDE w:val="0"/>
              <w:autoSpaceDN w:val="0"/>
              <w:spacing w:before="36" w:after="0" w:line="240" w:lineRule="auto"/>
              <w:ind w:left="1080" w:hanging="360"/>
              <w:contextualSpacing w:val="0"/>
              <w:rPr>
                <w:rFonts w:ascii="Arial" w:hAnsi="Arial" w:cs="Arial"/>
                <w:b/>
                <w:sz w:val="24"/>
                <w:lang w:val="pt-BR"/>
              </w:rPr>
            </w:pPr>
            <w:r w:rsidRPr="00407BBF">
              <w:rPr>
                <w:rFonts w:ascii="Arial" w:hAnsi="Arial" w:cs="Arial"/>
                <w:b/>
                <w:sz w:val="24"/>
                <w:lang w:val="pt-BR"/>
              </w:rPr>
              <w:t xml:space="preserve">Escopo de entrevista a se </w:t>
            </w:r>
            <w:r w:rsidRPr="00407BBF">
              <w:rPr>
                <w:rFonts w:ascii="Arial" w:hAnsi="Arial" w:cs="Arial"/>
                <w:b/>
                <w:spacing w:val="-3"/>
                <w:sz w:val="24"/>
                <w:lang w:val="pt-BR"/>
              </w:rPr>
              <w:t xml:space="preserve">fazer </w:t>
            </w:r>
            <w:r w:rsidRPr="00407BBF">
              <w:rPr>
                <w:rFonts w:ascii="Arial" w:hAnsi="Arial" w:cs="Arial"/>
                <w:b/>
                <w:sz w:val="24"/>
                <w:lang w:val="pt-BR"/>
              </w:rPr>
              <w:t xml:space="preserve">com o engenheiro orçamentista, Michael </w:t>
            </w:r>
            <w:r w:rsidR="00DF71E6" w:rsidRPr="00407BBF">
              <w:rPr>
                <w:rFonts w:ascii="Arial" w:hAnsi="Arial" w:cs="Arial"/>
                <w:b/>
                <w:sz w:val="24"/>
                <w:lang w:val="pt-BR"/>
              </w:rPr>
              <w:t>Bruno:</w:t>
            </w:r>
          </w:p>
          <w:p w:rsidR="00F56095" w:rsidRPr="00407BBF" w:rsidRDefault="00F56095" w:rsidP="001071E7">
            <w:pPr>
              <w:pStyle w:val="PargrafodaLista"/>
              <w:rPr>
                <w:rFonts w:ascii="Arial" w:hAnsi="Arial" w:cs="Arial"/>
                <w:lang w:val="pt-BR"/>
              </w:rPr>
            </w:pPr>
            <w:r w:rsidRPr="00407BBF">
              <w:rPr>
                <w:rFonts w:ascii="Arial" w:hAnsi="Arial" w:cs="Arial"/>
                <w:b/>
                <w:lang w:val="pt-BR"/>
              </w:rPr>
              <w:t>Justificativa</w:t>
            </w:r>
            <w:r w:rsidRPr="00407BBF">
              <w:rPr>
                <w:rFonts w:ascii="Arial" w:hAnsi="Arial" w:cs="Arial"/>
                <w:lang w:val="pt-BR"/>
              </w:rPr>
              <w:t xml:space="preserve">: A equipe optou por fazer a entrevista com o engenheiro orçamentista pelo fato de que este trabalha na </w:t>
            </w:r>
            <w:r w:rsidR="00DF71E6" w:rsidRPr="00407BBF">
              <w:rPr>
                <w:rFonts w:ascii="Arial" w:hAnsi="Arial" w:cs="Arial"/>
                <w:lang w:val="pt-BR"/>
              </w:rPr>
              <w:t>empresa</w:t>
            </w:r>
            <w:r w:rsidRPr="00407BBF">
              <w:rPr>
                <w:rFonts w:ascii="Arial" w:hAnsi="Arial" w:cs="Arial"/>
                <w:lang w:val="pt-BR"/>
              </w:rPr>
              <w:t xml:space="preserve"> há mais de 17 anos, e suas funções envolvem diretamente os processos da cadeia de valor da empresa. A entrevista foi feita presencialmente e divida em etapas, para que a rotina dele não fosse drasticamente alterada.</w:t>
            </w:r>
          </w:p>
          <w:p w:rsidR="00A6058C" w:rsidRPr="00407BBF" w:rsidRDefault="00A6058C" w:rsidP="001071E7">
            <w:pPr>
              <w:pStyle w:val="PargrafodaLista"/>
              <w:rPr>
                <w:rFonts w:ascii="Arial" w:hAnsi="Arial" w:cs="Arial"/>
                <w:lang w:val="pt-BR"/>
              </w:rPr>
            </w:pPr>
          </w:p>
          <w:p w:rsidR="00A6058C" w:rsidRPr="00407BBF" w:rsidRDefault="00A6058C" w:rsidP="001071E7">
            <w:pPr>
              <w:pStyle w:val="PargrafodaLista"/>
              <w:rPr>
                <w:rFonts w:ascii="Arial" w:hAnsi="Arial" w:cs="Arial"/>
                <w:lang w:val="pt-BR"/>
              </w:rPr>
            </w:pPr>
          </w:p>
          <w:p w:rsidR="00A6058C" w:rsidRPr="00407BBF" w:rsidRDefault="00A6058C" w:rsidP="001071E7">
            <w:pPr>
              <w:pStyle w:val="PargrafodaLista"/>
              <w:rPr>
                <w:rFonts w:ascii="Arial" w:hAnsi="Arial" w:cs="Arial"/>
                <w:lang w:val="pt-BR"/>
              </w:rPr>
            </w:pPr>
          </w:p>
          <w:p w:rsidR="00532054" w:rsidRPr="00407BBF" w:rsidRDefault="00532054" w:rsidP="008D5C79">
            <w:pPr>
              <w:tabs>
                <w:tab w:val="left" w:pos="1661"/>
              </w:tabs>
              <w:spacing w:before="36"/>
              <w:ind w:left="1092" w:right="479"/>
              <w:jc w:val="both"/>
              <w:rPr>
                <w:rFonts w:ascii="Arial" w:eastAsiaTheme="minorHAnsi" w:hAnsi="Arial" w:cs="Arial"/>
                <w:szCs w:val="22"/>
              </w:rPr>
            </w:pPr>
          </w:p>
          <w:p w:rsidR="008D5C79" w:rsidRPr="00407BBF" w:rsidRDefault="008D5C79" w:rsidP="008D5C79">
            <w:pPr>
              <w:tabs>
                <w:tab w:val="left" w:pos="1661"/>
              </w:tabs>
              <w:spacing w:before="36"/>
              <w:ind w:left="1092" w:right="479"/>
              <w:jc w:val="both"/>
              <w:rPr>
                <w:rFonts w:ascii="Arial" w:eastAsiaTheme="minorHAnsi" w:hAnsi="Arial" w:cs="Arial"/>
                <w:szCs w:val="22"/>
              </w:rPr>
            </w:pPr>
          </w:p>
          <w:p w:rsidR="00532054" w:rsidRPr="00407BBF" w:rsidRDefault="00532054" w:rsidP="008D5C79">
            <w:pPr>
              <w:tabs>
                <w:tab w:val="left" w:pos="1661"/>
              </w:tabs>
              <w:spacing w:before="36"/>
              <w:ind w:left="1092" w:right="479"/>
              <w:jc w:val="both"/>
              <w:rPr>
                <w:rFonts w:ascii="Arial" w:eastAsiaTheme="minorHAnsi" w:hAnsi="Arial" w:cs="Arial"/>
                <w:szCs w:val="22"/>
              </w:rPr>
            </w:pPr>
          </w:p>
          <w:p w:rsidR="00F56095" w:rsidRPr="00407BBF" w:rsidRDefault="00F56095" w:rsidP="008D5C79">
            <w:pPr>
              <w:pStyle w:val="Ttulo2"/>
              <w:keepNext w:val="0"/>
              <w:widowControl w:val="0"/>
              <w:numPr>
                <w:ilvl w:val="2"/>
                <w:numId w:val="30"/>
              </w:numPr>
              <w:tabs>
                <w:tab w:val="left" w:pos="2381"/>
              </w:tabs>
              <w:autoSpaceDE w:val="0"/>
              <w:autoSpaceDN w:val="0"/>
              <w:spacing w:before="45" w:after="0"/>
              <w:ind w:left="1800" w:hanging="307"/>
              <w:jc w:val="left"/>
              <w:rPr>
                <w:rFonts w:eastAsiaTheme="minorHAnsi"/>
                <w:bCs w:val="0"/>
                <w:i w:val="0"/>
                <w:iCs w:val="0"/>
                <w:szCs w:val="22"/>
              </w:rPr>
            </w:pPr>
            <w:bookmarkStart w:id="17" w:name="_Toc514890528"/>
            <w:r w:rsidRPr="00407BBF">
              <w:rPr>
                <w:rFonts w:eastAsiaTheme="minorHAnsi"/>
                <w:bCs w:val="0"/>
                <w:i w:val="0"/>
                <w:iCs w:val="0"/>
                <w:szCs w:val="22"/>
              </w:rPr>
              <w:lastRenderedPageBreak/>
              <w:t>Com relação ao processo de atender ao cliente:</w:t>
            </w:r>
            <w:bookmarkEnd w:id="17"/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é feito a coleta inicial de informação para orçamentos/projetos?</w:t>
            </w:r>
          </w:p>
          <w:p w:rsidR="00F56095" w:rsidRPr="00407BBF" w:rsidRDefault="00F56095" w:rsidP="008D5C79">
            <w:pPr>
              <w:pStyle w:val="PargrafodaLista"/>
              <w:tabs>
                <w:tab w:val="left" w:pos="3102"/>
              </w:tabs>
              <w:spacing w:before="41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Inicialmente são levantados os dados pessoais do cliente (nome, telefone, endereço) e uma descrição inicial sobre o que é o problema/intenção de reforma do cliente. Depois, é feita a visita para levantar as medidas, o que será preciso para a reforma.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63"/>
                <w:tab w:val="left" w:pos="3164"/>
              </w:tabs>
              <w:autoSpaceDE w:val="0"/>
              <w:autoSpaceDN w:val="0"/>
              <w:spacing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Existe algum software que auxilie nesse primeiro contato com o cliente?</w:t>
            </w:r>
          </w:p>
          <w:p w:rsidR="00F56095" w:rsidRPr="00407BBF" w:rsidRDefault="00F56095" w:rsidP="008D5C79">
            <w:pPr>
              <w:pStyle w:val="PargrafodaLista"/>
              <w:tabs>
                <w:tab w:val="left" w:pos="3163"/>
                <w:tab w:val="left" w:pos="3164"/>
              </w:tabs>
              <w:spacing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Sim, a empresa tem um site onde o cliente pode realizar o cadastro inicial para realizar a visita. Tem também um programa que agenda as visitas, e imprime a ficha de controle de visita, que uso nas visitas para realizar as anotações e levantamentos sobre a obra.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63"/>
                <w:tab w:val="left" w:pos="3164"/>
              </w:tabs>
              <w:autoSpaceDE w:val="0"/>
              <w:autoSpaceDN w:val="0"/>
              <w:spacing w:after="0" w:line="240" w:lineRule="auto"/>
              <w:ind w:left="2595" w:right="566" w:hanging="422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Quais são os pré-requisitos para se realizar um cadastro?</w:t>
            </w:r>
          </w:p>
          <w:p w:rsidR="00F56095" w:rsidRPr="00407BBF" w:rsidRDefault="00F56095" w:rsidP="008D5C79">
            <w:pPr>
              <w:pStyle w:val="PargrafodaLista"/>
              <w:tabs>
                <w:tab w:val="left" w:pos="3163"/>
                <w:tab w:val="left" w:pos="3164"/>
              </w:tabs>
              <w:spacing w:line="240" w:lineRule="auto"/>
              <w:ind w:left="2595" w:right="566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A edificação deve estar localizada em Belo horizonte ou na região metropolitana, e é necessário quase em todos os casos que tenha uma pessoa disponível para me receber na visita, no horário comercial (de segunda a sexta, das 08 horas às 17 horas). Em alguns casos são feitos orçamentos apenas com projetos, sem a necessidade da visita.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63"/>
                <w:tab w:val="left" w:pos="3164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Em quanto tempo estimado é realizado uma visita no local em questão?</w:t>
            </w:r>
          </w:p>
          <w:p w:rsidR="00F56095" w:rsidRPr="00407BBF" w:rsidRDefault="00F56095" w:rsidP="008D5C79">
            <w:pPr>
              <w:pStyle w:val="PargrafodaLista"/>
              <w:tabs>
                <w:tab w:val="left" w:pos="3163"/>
                <w:tab w:val="left" w:pos="3164"/>
              </w:tabs>
              <w:spacing w:before="41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R.: Em média 30 minutos à uma hora. 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63"/>
                <w:tab w:val="left" w:pos="3164"/>
              </w:tabs>
              <w:autoSpaceDE w:val="0"/>
              <w:autoSpaceDN w:val="0"/>
              <w:spacing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Qual a maior dificuldade que vocês enfrentam na entrega de produtos/serviços para os clientes?</w:t>
            </w:r>
          </w:p>
          <w:p w:rsidR="00F56095" w:rsidRPr="00407BBF" w:rsidRDefault="00F56095" w:rsidP="008D5C79">
            <w:pPr>
              <w:pStyle w:val="PargrafodaLista"/>
              <w:tabs>
                <w:tab w:val="left" w:pos="3163"/>
                <w:tab w:val="left" w:pos="3164"/>
              </w:tabs>
              <w:spacing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R.: Alguns clientes pedem muita urgência para a entrega das propostas, e isso geralmente é complexo, devido </w:t>
            </w:r>
            <w:r w:rsidR="00DF71E6" w:rsidRPr="00407BBF">
              <w:rPr>
                <w:rFonts w:ascii="Arial" w:hAnsi="Arial" w:cs="Arial"/>
                <w:sz w:val="24"/>
                <w:lang w:val="pt-BR"/>
              </w:rPr>
              <w:t>à</w:t>
            </w:r>
            <w:r w:rsidRPr="00407BBF">
              <w:rPr>
                <w:rFonts w:ascii="Arial" w:hAnsi="Arial" w:cs="Arial"/>
                <w:sz w:val="24"/>
                <w:lang w:val="pt-BR"/>
              </w:rPr>
              <w:t xml:space="preserve"> equipe ser bem reduzida e haver um grande número de orçamentos. Às vezes também é complicado atender alguns clientes que pedem reformas inviáveis e que podem comprometer nossa garantia.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2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Numa escala de 0 a 10, qual o grau de dificuldade na hora de entender as necessidades do cliente?</w:t>
            </w:r>
          </w:p>
          <w:p w:rsidR="00532054" w:rsidRPr="00407BBF" w:rsidRDefault="00F56095" w:rsidP="008D5C79">
            <w:pPr>
              <w:pStyle w:val="PargrafodaLista"/>
              <w:tabs>
                <w:tab w:val="left" w:pos="3102"/>
              </w:tabs>
              <w:spacing w:before="2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R.: </w:t>
            </w:r>
            <w:proofErr w:type="gramStart"/>
            <w:r w:rsidRPr="00407BBF">
              <w:rPr>
                <w:rFonts w:ascii="Arial" w:hAnsi="Arial" w:cs="Arial"/>
                <w:sz w:val="24"/>
                <w:lang w:val="pt-BR"/>
              </w:rPr>
              <w:t>5</w:t>
            </w:r>
            <w:proofErr w:type="gramEnd"/>
            <w:r w:rsidRPr="00407BBF">
              <w:rPr>
                <w:rFonts w:ascii="Arial" w:hAnsi="Arial" w:cs="Arial"/>
                <w:sz w:val="24"/>
                <w:lang w:val="pt-BR"/>
              </w:rPr>
              <w:t>. Geralmente são reformas simples, como pinturas de fachada, hall, e etc. Mas quando são serviços mais técnicos, os clientes não conseguem descrever precisamente o serviço, e às vezes, na visita, vejo um serviço diferente do que foi dito.</w:t>
            </w:r>
          </w:p>
          <w:p w:rsidR="00532054" w:rsidRPr="00407BBF" w:rsidRDefault="00532054" w:rsidP="008D5C79">
            <w:pPr>
              <w:pStyle w:val="PargrafodaLista"/>
              <w:tabs>
                <w:tab w:val="left" w:pos="3102"/>
              </w:tabs>
              <w:spacing w:before="2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8D5C79" w:rsidRDefault="008D5C79" w:rsidP="008D5C79">
            <w:pPr>
              <w:pStyle w:val="PargrafodaLista"/>
              <w:tabs>
                <w:tab w:val="left" w:pos="3102"/>
              </w:tabs>
              <w:spacing w:before="2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8D5C79" w:rsidRPr="00407BBF" w:rsidRDefault="008D5C79" w:rsidP="008D5C79">
            <w:pPr>
              <w:pStyle w:val="PargrafodaLista"/>
              <w:tabs>
                <w:tab w:val="left" w:pos="3102"/>
              </w:tabs>
              <w:spacing w:before="2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8D5C79" w:rsidRPr="00407BBF" w:rsidRDefault="008D5C79" w:rsidP="008D5C79">
            <w:pPr>
              <w:pStyle w:val="PargrafodaLista"/>
              <w:tabs>
                <w:tab w:val="left" w:pos="3102"/>
              </w:tabs>
              <w:spacing w:before="2" w:line="240" w:lineRule="auto"/>
              <w:ind w:left="2521" w:right="566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F56095" w:rsidRPr="00407BBF" w:rsidRDefault="00F56095" w:rsidP="008D5C79">
            <w:pPr>
              <w:pStyle w:val="Ttulo2"/>
              <w:keepNext w:val="0"/>
              <w:widowControl w:val="0"/>
              <w:numPr>
                <w:ilvl w:val="2"/>
                <w:numId w:val="30"/>
              </w:numPr>
              <w:tabs>
                <w:tab w:val="left" w:pos="2381"/>
              </w:tabs>
              <w:autoSpaceDE w:val="0"/>
              <w:autoSpaceDN w:val="0"/>
              <w:spacing w:before="45" w:after="0"/>
              <w:ind w:left="1800" w:hanging="307"/>
              <w:jc w:val="left"/>
              <w:rPr>
                <w:rFonts w:eastAsiaTheme="minorHAnsi"/>
                <w:bCs w:val="0"/>
                <w:i w:val="0"/>
                <w:iCs w:val="0"/>
                <w:szCs w:val="22"/>
              </w:rPr>
            </w:pPr>
            <w:bookmarkStart w:id="18" w:name="_Toc514890529"/>
            <w:r w:rsidRPr="00407BBF">
              <w:rPr>
                <w:rFonts w:eastAsiaTheme="minorHAnsi"/>
                <w:bCs w:val="0"/>
                <w:i w:val="0"/>
                <w:iCs w:val="0"/>
                <w:szCs w:val="22"/>
              </w:rPr>
              <w:lastRenderedPageBreak/>
              <w:t>Com relação ao processo de realizar visita técnica:</w:t>
            </w:r>
            <w:bookmarkEnd w:id="18"/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é o agendamento da visita?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O cliente entra em contato via telefone, e-mail ou site e escolhe um dia disponível para a visita.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Quem é responsável por esse agendamento?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Eu (engenheiro orçamentista) e a estagiária.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Quem é responsável pela visita em si? Uma pessoa ou existe uma equipe para este fim?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R.: Eu (engenheiro orçamentista) faço </w:t>
            </w:r>
            <w:proofErr w:type="gramStart"/>
            <w:r w:rsidRPr="00407BBF">
              <w:rPr>
                <w:rFonts w:ascii="Arial" w:hAnsi="Arial" w:cs="Arial"/>
                <w:sz w:val="24"/>
                <w:lang w:val="pt-BR"/>
              </w:rPr>
              <w:t>as visitas sozinho</w:t>
            </w:r>
            <w:proofErr w:type="gramEnd"/>
            <w:r w:rsidRPr="00407BBF">
              <w:rPr>
                <w:rFonts w:ascii="Arial" w:hAnsi="Arial" w:cs="Arial"/>
                <w:sz w:val="24"/>
                <w:lang w:val="pt-BR"/>
              </w:rPr>
              <w:t xml:space="preserve">. Em alguns casos especiais, o chefe quem faz as visitas. 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Existem mais de uma pessoa/equipe para realização de visita?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Não.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é feito a coleta de informação para orçamentos nessas visitas?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É feito o levantamento das medidas, fotos, croquis, descrição breve dos serviços.</w:t>
            </w:r>
          </w:p>
          <w:p w:rsidR="00F56095" w:rsidRPr="00407BBF" w:rsidRDefault="00F56095" w:rsidP="008D5C79">
            <w:pPr>
              <w:pStyle w:val="PargrafodaLista"/>
              <w:tabs>
                <w:tab w:val="left" w:pos="3102"/>
              </w:tabs>
              <w:spacing w:before="37" w:line="240" w:lineRule="auto"/>
              <w:ind w:left="2126" w:right="566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F56095" w:rsidRPr="00407BBF" w:rsidRDefault="00F56095" w:rsidP="008D5C79">
            <w:pPr>
              <w:pStyle w:val="Ttulo2"/>
              <w:keepNext w:val="0"/>
              <w:widowControl w:val="0"/>
              <w:numPr>
                <w:ilvl w:val="2"/>
                <w:numId w:val="30"/>
              </w:numPr>
              <w:tabs>
                <w:tab w:val="left" w:pos="2381"/>
              </w:tabs>
              <w:autoSpaceDE w:val="0"/>
              <w:autoSpaceDN w:val="0"/>
              <w:spacing w:before="2" w:after="0"/>
              <w:ind w:left="1800" w:right="566" w:hanging="441"/>
              <w:jc w:val="both"/>
              <w:rPr>
                <w:rFonts w:eastAsiaTheme="minorHAnsi"/>
                <w:bCs w:val="0"/>
                <w:i w:val="0"/>
                <w:iCs w:val="0"/>
                <w:szCs w:val="22"/>
              </w:rPr>
            </w:pPr>
            <w:bookmarkStart w:id="19" w:name="_Toc514890530"/>
            <w:r w:rsidRPr="00407BBF">
              <w:rPr>
                <w:rFonts w:eastAsiaTheme="minorHAnsi"/>
                <w:bCs w:val="0"/>
                <w:i w:val="0"/>
                <w:iCs w:val="0"/>
                <w:szCs w:val="22"/>
              </w:rPr>
              <w:t>Com relação ao processo de elaborar orçamentos:</w:t>
            </w:r>
            <w:bookmarkEnd w:id="19"/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são armazenados os dados levantados durante a visita?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R.: É feita uma pasta de cada obra, que fica armazenada no servidor. Uma planilha (Excel) é feita para salvar as medidas levantadas na obra. Depois, é feita a planilha </w:t>
            </w:r>
            <w:r w:rsidR="00DF71E6" w:rsidRPr="00407BBF">
              <w:rPr>
                <w:rFonts w:ascii="Arial" w:hAnsi="Arial" w:cs="Arial"/>
                <w:sz w:val="24"/>
                <w:lang w:val="pt-BR"/>
              </w:rPr>
              <w:t>orçamentária</w:t>
            </w:r>
            <w:r w:rsidRPr="00407BBF">
              <w:rPr>
                <w:rFonts w:ascii="Arial" w:hAnsi="Arial" w:cs="Arial"/>
                <w:sz w:val="24"/>
                <w:lang w:val="pt-BR"/>
              </w:rPr>
              <w:t xml:space="preserve"> e impressa e arquivada.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é feita a atualização de preços dos itens?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Quando necessário são feitas cotações e essas são salvas na planilha (Excel) de cotações do ano correspondente. Depois esse valor é lançado no programa Compor.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Qual a importância do software Compor90 para o desenvolvimento do orçamento?</w:t>
            </w:r>
          </w:p>
          <w:p w:rsidR="008D5C79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Extrema. Dependemos 70% dele para fazer as planilhas orçamentárias e depois montar a proposta.</w:t>
            </w:r>
          </w:p>
          <w:p w:rsidR="008D5C79" w:rsidRPr="00407BBF" w:rsidRDefault="008D5C79" w:rsidP="008D5C79">
            <w:pPr>
              <w:rPr>
                <w:rFonts w:ascii="Arial" w:eastAsiaTheme="minorHAnsi" w:hAnsi="Arial" w:cs="Arial"/>
              </w:rPr>
            </w:pPr>
          </w:p>
          <w:p w:rsidR="00F56095" w:rsidRPr="00407BBF" w:rsidRDefault="00F56095" w:rsidP="008D5C79">
            <w:pPr>
              <w:pStyle w:val="Ttulo2"/>
              <w:keepNext w:val="0"/>
              <w:widowControl w:val="0"/>
              <w:numPr>
                <w:ilvl w:val="2"/>
                <w:numId w:val="30"/>
              </w:numPr>
              <w:tabs>
                <w:tab w:val="left" w:pos="2381"/>
              </w:tabs>
              <w:autoSpaceDE w:val="0"/>
              <w:autoSpaceDN w:val="0"/>
              <w:spacing w:before="45" w:after="0"/>
              <w:ind w:left="1800" w:hanging="307"/>
              <w:jc w:val="left"/>
              <w:rPr>
                <w:rFonts w:eastAsiaTheme="minorHAnsi"/>
                <w:bCs w:val="0"/>
                <w:i w:val="0"/>
                <w:iCs w:val="0"/>
                <w:szCs w:val="22"/>
              </w:rPr>
            </w:pPr>
            <w:bookmarkStart w:id="20" w:name="_Toc514890531"/>
            <w:r w:rsidRPr="00407BBF">
              <w:rPr>
                <w:rFonts w:eastAsiaTheme="minorHAnsi"/>
                <w:bCs w:val="0"/>
                <w:i w:val="0"/>
                <w:iCs w:val="0"/>
                <w:szCs w:val="22"/>
              </w:rPr>
              <w:t>Com relação ao processo de elaboração de proposta:</w:t>
            </w:r>
            <w:bookmarkEnd w:id="20"/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Há um custo inicial do projeto?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Não.</w:t>
            </w:r>
          </w:p>
          <w:p w:rsidR="00A6058C" w:rsidRPr="00407BBF" w:rsidRDefault="00A6058C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A6058C" w:rsidRDefault="00A6058C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805775" w:rsidRPr="00407BBF" w:rsidRDefault="0080577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A6058C" w:rsidRPr="00407BBF" w:rsidRDefault="00A6058C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A6058C" w:rsidRPr="00407BBF" w:rsidRDefault="00A6058C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A6058C" w:rsidRPr="00407BBF" w:rsidRDefault="00A6058C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lastRenderedPageBreak/>
              <w:t>O que é de extrema importância para o projeto?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Fazer uma proposta bastante detalhada para que o cliente entenda o que será o serviço e caso feche conosco, não haja problemas de entendimento. É importante também conferir os valores e áreas para que os valores dos serviços não fiquem maiores ou menores do que o real.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é definido o que vai ser preciso de equipamentos e infraestrutura para execução do projeto?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De acordo com a demanda do serviço.</w:t>
            </w:r>
          </w:p>
          <w:p w:rsidR="00F56095" w:rsidRPr="00407BBF" w:rsidRDefault="00F56095" w:rsidP="008D5C79">
            <w:pPr>
              <w:tabs>
                <w:tab w:val="left" w:pos="3102"/>
              </w:tabs>
              <w:ind w:left="2161" w:right="566"/>
              <w:jc w:val="both"/>
              <w:rPr>
                <w:rFonts w:ascii="Arial" w:eastAsiaTheme="minorHAnsi" w:hAnsi="Arial" w:cs="Arial"/>
                <w:szCs w:val="22"/>
              </w:rPr>
            </w:pPr>
          </w:p>
          <w:p w:rsidR="00F56095" w:rsidRPr="00407BBF" w:rsidRDefault="00F56095" w:rsidP="008D5C79">
            <w:pPr>
              <w:pStyle w:val="Ttulo2"/>
              <w:keepNext w:val="0"/>
              <w:widowControl w:val="0"/>
              <w:numPr>
                <w:ilvl w:val="2"/>
                <w:numId w:val="30"/>
              </w:numPr>
              <w:tabs>
                <w:tab w:val="left" w:pos="2381"/>
              </w:tabs>
              <w:autoSpaceDE w:val="0"/>
              <w:autoSpaceDN w:val="0"/>
              <w:spacing w:before="0" w:after="0"/>
              <w:ind w:left="1800" w:right="566" w:hanging="360"/>
              <w:jc w:val="both"/>
              <w:rPr>
                <w:rFonts w:eastAsiaTheme="minorHAnsi"/>
                <w:bCs w:val="0"/>
                <w:i w:val="0"/>
                <w:iCs w:val="0"/>
                <w:szCs w:val="22"/>
              </w:rPr>
            </w:pPr>
            <w:bookmarkStart w:id="21" w:name="_Toc514890532"/>
            <w:r w:rsidRPr="00407BBF">
              <w:rPr>
                <w:rFonts w:eastAsiaTheme="minorHAnsi"/>
                <w:bCs w:val="0"/>
                <w:i w:val="0"/>
                <w:iCs w:val="0"/>
                <w:szCs w:val="22"/>
              </w:rPr>
              <w:t>Com relação ao retornar ao cliente:</w:t>
            </w:r>
            <w:bookmarkEnd w:id="21"/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Como é apresentado o orçamento ao cliente?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É enviado um e-mail com nossa proposta de serviços.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É necessária a presença física do mesmo, ou pode ser feita virtualmente?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R.: Quase sempre é virtualmente. Alguns casos em que o cliente não tem e-mail, fazemos a entrega da proposta impressa. 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Caso o cliente não aceite o orçamento, o que deve ser feito?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Tentamos ver a possibilidade de negociar. Se mesmo assim ele não aceitar, encerramos o processo. Isso deve ser descrito na pasta de resumos de orçamentos, para que a gente não entre mais em contato com esse cliente.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Caso o cliente aceite o orçamento, o que deve ser feito?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É feito o contrato de prestação de serviços (tem que abrir uma pasta na pasta de contratos do ano, para cada obra), o contrato é assinado, daí é feita a mobilização de pessoal e compras de materiais.</w:t>
            </w:r>
          </w:p>
          <w:p w:rsidR="00F56095" w:rsidRPr="00407BBF" w:rsidRDefault="00F56095" w:rsidP="001071E7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Quando o cliente pede alterações, quais os procedimentos?</w:t>
            </w:r>
          </w:p>
          <w:p w:rsidR="00F56095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Ou é feito uma nova visita, ou eu (engenheiro orçamentista) passo as mudanças para a estagiária e ela cria uma nova planilha e uma nova versão da proposta, na mesma pasta da obra referente.</w:t>
            </w:r>
          </w:p>
          <w:p w:rsidR="00F56095" w:rsidRPr="00407BBF" w:rsidRDefault="00F56095" w:rsidP="008D5C79">
            <w:pPr>
              <w:pStyle w:val="PargrafodaLista"/>
              <w:widowControl w:val="0"/>
              <w:numPr>
                <w:ilvl w:val="3"/>
                <w:numId w:val="30"/>
              </w:numPr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sz w:val="24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 xml:space="preserve">Existe uma data de validade após o orçamento ser apresentado ou aprovado? </w:t>
            </w:r>
          </w:p>
          <w:p w:rsidR="00D75140" w:rsidRPr="00407BBF" w:rsidRDefault="00F56095" w:rsidP="001071E7">
            <w:pPr>
              <w:pStyle w:val="PargrafodaLista"/>
              <w:widowControl w:val="0"/>
              <w:tabs>
                <w:tab w:val="left" w:pos="3102"/>
              </w:tabs>
              <w:autoSpaceDE w:val="0"/>
              <w:autoSpaceDN w:val="0"/>
              <w:spacing w:before="41" w:after="0" w:line="240" w:lineRule="auto"/>
              <w:ind w:left="2521" w:right="566"/>
              <w:contextualSpacing w:val="0"/>
              <w:jc w:val="both"/>
              <w:rPr>
                <w:rFonts w:ascii="Arial" w:hAnsi="Arial" w:cs="Arial"/>
                <w:lang w:val="pt-BR"/>
              </w:rPr>
            </w:pPr>
            <w:r w:rsidRPr="00407BBF">
              <w:rPr>
                <w:rFonts w:ascii="Arial" w:hAnsi="Arial" w:cs="Arial"/>
                <w:sz w:val="24"/>
                <w:lang w:val="pt-BR"/>
              </w:rPr>
              <w:t>R.: Sim. Cada proposta geralmente tem a validade de dez dias uteis. Mas cada obra tem um prazo de execução diferente, daí deve ser descrito na proposta e contrato (caso fechem a proposta).</w:t>
            </w:r>
          </w:p>
        </w:tc>
      </w:tr>
    </w:tbl>
    <w:p w:rsidR="00D949EF" w:rsidRPr="00407BBF" w:rsidRDefault="00D949EF">
      <w:pPr>
        <w:rPr>
          <w:rFonts w:ascii="Arial" w:hAnsi="Arial" w:cs="Arial"/>
        </w:rPr>
      </w:pPr>
    </w:p>
    <w:p w:rsidR="002F61C9" w:rsidRPr="00407BBF" w:rsidRDefault="002F61C9" w:rsidP="00D949EF">
      <w:pPr>
        <w:pStyle w:val="Ttulo1"/>
        <w:numPr>
          <w:ilvl w:val="0"/>
          <w:numId w:val="0"/>
        </w:numPr>
        <w:ind w:left="432"/>
        <w:sectPr w:rsidR="002F61C9" w:rsidRPr="00407BBF" w:rsidSect="006D348F">
          <w:headerReference w:type="default" r:id="rId11"/>
          <w:pgSz w:w="11907" w:h="16840" w:code="9"/>
          <w:pgMar w:top="1418" w:right="1418" w:bottom="1418" w:left="1701" w:header="720" w:footer="720" w:gutter="0"/>
          <w:cols w:space="720"/>
          <w:docGrid w:linePitch="360"/>
        </w:sectPr>
      </w:pPr>
    </w:p>
    <w:p w:rsidR="00D949EF" w:rsidRPr="00407BBF" w:rsidRDefault="002F61C9" w:rsidP="00B10215">
      <w:pPr>
        <w:pStyle w:val="Ttulo1"/>
      </w:pPr>
      <w:bookmarkStart w:id="22" w:name="_Toc514890533"/>
      <w:r w:rsidRPr="00407BBF">
        <w:lastRenderedPageBreak/>
        <w:t xml:space="preserve">Modelagem (As-Is) </w:t>
      </w:r>
      <w:r w:rsidR="00D949EF" w:rsidRPr="00407BBF">
        <w:t>dos Principais Processos da Empresa</w:t>
      </w:r>
      <w:bookmarkEnd w:id="22"/>
    </w:p>
    <w:p w:rsidR="00575DF2" w:rsidRPr="00407BBF" w:rsidRDefault="00F83B50" w:rsidP="00575DF2">
      <w:pPr>
        <w:pStyle w:val="Ttulo2"/>
      </w:pPr>
      <w:r w:rsidRPr="00407BBF">
        <w:t xml:space="preserve"> </w:t>
      </w:r>
      <w:bookmarkStart w:id="23" w:name="_Toc514890534"/>
      <w:r w:rsidR="00575DF2">
        <w:t>Modelagem com notação BPMN – Macroprocesso</w:t>
      </w:r>
      <w:bookmarkEnd w:id="23"/>
    </w:p>
    <w:tbl>
      <w:tblPr>
        <w:tblStyle w:val="Tabelacomgrade"/>
        <w:tblW w:w="0" w:type="auto"/>
        <w:tblLook w:val="04A0"/>
      </w:tblPr>
      <w:tblGrid>
        <w:gridCol w:w="14144"/>
      </w:tblGrid>
      <w:tr w:rsidR="00575DF2" w:rsidRPr="00407BBF" w:rsidTr="00575DF2">
        <w:trPr>
          <w:trHeight w:val="6337"/>
        </w:trPr>
        <w:tc>
          <w:tcPr>
            <w:tcW w:w="14144" w:type="dxa"/>
            <w:vAlign w:val="center"/>
          </w:tcPr>
          <w:p w:rsidR="00575DF2" w:rsidRPr="00407BBF" w:rsidRDefault="00941CB5" w:rsidP="00575DF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518894" cy="3923414"/>
                  <wp:effectExtent l="19050" t="0" r="0" b="0"/>
                  <wp:docPr id="18" name="Imagem 17" descr="WhatsApp Image 2018-05-06 at 19.16.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05-06 at 19.16.00.jpeg"/>
                          <pic:cNvPicPr/>
                        </pic:nvPicPr>
                        <pic:blipFill>
                          <a:blip r:embed="rId12" cstate="print"/>
                          <a:srcRect r="4259" b="4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8894" cy="392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5DF2" w:rsidRPr="00575DF2" w:rsidRDefault="00575DF2" w:rsidP="00575DF2">
      <w:r w:rsidRPr="00407BBF">
        <w:rPr>
          <w:rFonts w:ascii="Arial" w:hAnsi="Arial" w:cs="Arial"/>
        </w:rPr>
        <w:br w:type="page"/>
      </w:r>
    </w:p>
    <w:p w:rsidR="004C77FD" w:rsidRPr="00407BBF" w:rsidRDefault="009F6B99" w:rsidP="004C77FD">
      <w:pPr>
        <w:pStyle w:val="Ttulo2"/>
      </w:pPr>
      <w:bookmarkStart w:id="24" w:name="_Toc514890535"/>
      <w:r w:rsidRPr="00407BBF">
        <w:lastRenderedPageBreak/>
        <w:t>Processo:</w:t>
      </w:r>
      <w:r w:rsidR="004C77FD" w:rsidRPr="00407BBF">
        <w:t xml:space="preserve"> Atender cliente</w:t>
      </w:r>
      <w:bookmarkEnd w:id="24"/>
    </w:p>
    <w:p w:rsidR="004C77FD" w:rsidRPr="00407BBF" w:rsidRDefault="004C77FD" w:rsidP="004C77FD">
      <w:pPr>
        <w:pStyle w:val="Ttulo3"/>
      </w:pPr>
      <w:bookmarkStart w:id="25" w:name="_Toc514890536"/>
      <w:r w:rsidRPr="00407BBF">
        <w:t>Tabela de atividades</w:t>
      </w:r>
      <w:bookmarkEnd w:id="25"/>
    </w:p>
    <w:tbl>
      <w:tblPr>
        <w:tblStyle w:val="Tabelacomgrade"/>
        <w:tblW w:w="0" w:type="auto"/>
        <w:tblLook w:val="04A0"/>
      </w:tblPr>
      <w:tblGrid>
        <w:gridCol w:w="14144"/>
      </w:tblGrid>
      <w:tr w:rsidR="002F61C9" w:rsidRPr="00407BBF" w:rsidTr="00805775">
        <w:trPr>
          <w:trHeight w:val="7160"/>
        </w:trPr>
        <w:tc>
          <w:tcPr>
            <w:tcW w:w="14144" w:type="dxa"/>
            <w:vAlign w:val="center"/>
          </w:tcPr>
          <w:tbl>
            <w:tblPr>
              <w:tblStyle w:val="Tabelacomgrade"/>
              <w:tblW w:w="0" w:type="auto"/>
              <w:jc w:val="center"/>
              <w:tblLook w:val="04A0"/>
            </w:tblPr>
            <w:tblGrid>
              <w:gridCol w:w="2309"/>
              <w:gridCol w:w="3517"/>
              <w:gridCol w:w="2609"/>
              <w:gridCol w:w="5483"/>
            </w:tblGrid>
            <w:tr w:rsidR="00546DCC" w:rsidRPr="00407BBF" w:rsidTr="002E567F">
              <w:trPr>
                <w:jc w:val="center"/>
              </w:trPr>
              <w:tc>
                <w:tcPr>
                  <w:tcW w:w="2154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546DCC">
                    <w:rPr>
                      <w:rFonts w:ascii="Arial" w:hAnsi="Arial" w:cs="Arial"/>
                      <w:b/>
                    </w:rPr>
                    <w:t>Processo</w:t>
                  </w:r>
                </w:p>
              </w:tc>
              <w:tc>
                <w:tcPr>
                  <w:tcW w:w="3538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407BBF">
                    <w:rPr>
                      <w:rFonts w:ascii="Arial" w:hAnsi="Arial" w:cs="Arial"/>
                    </w:rPr>
                    <w:t>Atender o cliente</w:t>
                  </w:r>
                </w:p>
              </w:tc>
              <w:tc>
                <w:tcPr>
                  <w:tcW w:w="2241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546DCC">
                    <w:rPr>
                      <w:rFonts w:ascii="Arial" w:hAnsi="Arial" w:cs="Arial"/>
                      <w:b/>
                    </w:rPr>
                    <w:t>Objetivo</w:t>
                  </w:r>
                </w:p>
              </w:tc>
              <w:tc>
                <w:tcPr>
                  <w:tcW w:w="5985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407BBF">
                    <w:rPr>
                      <w:rFonts w:ascii="Arial" w:hAnsi="Arial" w:cs="Arial"/>
                    </w:rPr>
                    <w:t>Receber as expectativas do cliente e agendar uma visita técnica</w:t>
                  </w:r>
                </w:p>
              </w:tc>
            </w:tr>
            <w:tr w:rsidR="00546DCC" w:rsidRPr="00407BBF" w:rsidTr="002E567F">
              <w:trPr>
                <w:jc w:val="center"/>
              </w:trPr>
              <w:tc>
                <w:tcPr>
                  <w:tcW w:w="2154" w:type="dxa"/>
                  <w:shd w:val="clear" w:color="auto" w:fill="D9D9D9" w:themeFill="background1" w:themeFillShade="D9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  <w:color w:val="000000"/>
                      <w:szCs w:val="28"/>
                    </w:rPr>
                  </w:pPr>
                  <w:r w:rsidRPr="00546DCC">
                    <w:rPr>
                      <w:rFonts w:ascii="Arial" w:hAnsi="Arial" w:cs="Arial"/>
                      <w:b/>
                      <w:color w:val="000000"/>
                      <w:szCs w:val="28"/>
                    </w:rPr>
                    <w:t>Clientes</w:t>
                  </w:r>
                  <w:r w:rsidRPr="00407BBF">
                    <w:rPr>
                      <w:rFonts w:ascii="Arial" w:hAnsi="Arial" w:cs="Arial"/>
                      <w:color w:val="000000"/>
                      <w:szCs w:val="28"/>
                    </w:rPr>
                    <w:t>:</w:t>
                  </w:r>
                </w:p>
              </w:tc>
              <w:tc>
                <w:tcPr>
                  <w:tcW w:w="3538" w:type="dxa"/>
                  <w:shd w:val="clear" w:color="auto" w:fill="D9D9D9" w:themeFill="background1" w:themeFillShade="D9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  <w:color w:val="000000"/>
                      <w:szCs w:val="28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Cs w:val="28"/>
                    </w:rPr>
                    <w:t>Pessoas a serem cadastradas</w:t>
                  </w:r>
                </w:p>
              </w:tc>
              <w:tc>
                <w:tcPr>
                  <w:tcW w:w="2241" w:type="dxa"/>
                  <w:shd w:val="clear" w:color="auto" w:fill="D9D9D9" w:themeFill="background1" w:themeFillShade="D9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  <w:color w:val="000000"/>
                      <w:szCs w:val="28"/>
                    </w:rPr>
                  </w:pPr>
                  <w:r w:rsidRPr="00546DCC">
                    <w:rPr>
                      <w:rFonts w:ascii="Arial" w:hAnsi="Arial" w:cs="Arial"/>
                      <w:b/>
                      <w:color w:val="000000"/>
                      <w:szCs w:val="28"/>
                    </w:rPr>
                    <w:t>Fornecedores</w:t>
                  </w:r>
                </w:p>
              </w:tc>
              <w:tc>
                <w:tcPr>
                  <w:tcW w:w="5985" w:type="dxa"/>
                  <w:shd w:val="clear" w:color="auto" w:fill="D9D9D9" w:themeFill="background1" w:themeFillShade="D9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  <w:color w:val="000000"/>
                      <w:szCs w:val="28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Cs w:val="28"/>
                    </w:rPr>
                    <w:t>Setor de orçamento</w:t>
                  </w:r>
                </w:p>
              </w:tc>
            </w:tr>
            <w:tr w:rsidR="00546DCC" w:rsidRPr="00407BBF" w:rsidTr="002E567F">
              <w:trPr>
                <w:jc w:val="center"/>
              </w:trPr>
              <w:tc>
                <w:tcPr>
                  <w:tcW w:w="2154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546DCC">
                    <w:rPr>
                      <w:rFonts w:ascii="Arial" w:hAnsi="Arial" w:cs="Arial"/>
                      <w:b/>
                    </w:rPr>
                    <w:t>Entrada</w:t>
                  </w:r>
                </w:p>
              </w:tc>
              <w:tc>
                <w:tcPr>
                  <w:tcW w:w="3538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407BBF">
                    <w:rPr>
                      <w:rFonts w:ascii="Arial" w:hAnsi="Arial" w:cs="Arial"/>
                    </w:rPr>
                    <w:t>Solicitação do cliente</w:t>
                  </w:r>
                </w:p>
              </w:tc>
              <w:tc>
                <w:tcPr>
                  <w:tcW w:w="2241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546DCC">
                    <w:rPr>
                      <w:rFonts w:ascii="Arial" w:hAnsi="Arial" w:cs="Arial"/>
                      <w:b/>
                    </w:rPr>
                    <w:t>Saída</w:t>
                  </w:r>
                </w:p>
              </w:tc>
              <w:tc>
                <w:tcPr>
                  <w:tcW w:w="5985" w:type="dxa"/>
                  <w:vAlign w:val="center"/>
                </w:tcPr>
                <w:p w:rsidR="00546DCC" w:rsidRPr="00407BBF" w:rsidRDefault="00546DCC" w:rsidP="002E567F">
                  <w:pPr>
                    <w:rPr>
                      <w:rFonts w:ascii="Arial" w:hAnsi="Arial" w:cs="Arial"/>
                    </w:rPr>
                  </w:pPr>
                  <w:r w:rsidRPr="00407BBF">
                    <w:rPr>
                      <w:rFonts w:ascii="Arial" w:hAnsi="Arial" w:cs="Arial"/>
                    </w:rPr>
                    <w:t>Marcação da visita</w:t>
                  </w:r>
                </w:p>
              </w:tc>
            </w:tr>
            <w:tr w:rsidR="000A12B6" w:rsidRPr="00407BBF" w:rsidTr="002E567F">
              <w:trPr>
                <w:trHeight w:val="299"/>
                <w:jc w:val="center"/>
              </w:trPr>
              <w:tc>
                <w:tcPr>
                  <w:tcW w:w="0" w:type="auto"/>
                  <w:gridSpan w:val="4"/>
                  <w:shd w:val="clear" w:color="auto" w:fill="D9D9D9" w:themeFill="background1" w:themeFillShade="D9"/>
                  <w:vAlign w:val="center"/>
                </w:tcPr>
                <w:p w:rsidR="000A12B6" w:rsidRPr="00407BBF" w:rsidRDefault="000A12B6" w:rsidP="002E567F">
                  <w:pPr>
                    <w:rPr>
                      <w:rFonts w:ascii="Arial" w:hAnsi="Arial" w:cs="Arial"/>
                    </w:rPr>
                  </w:pPr>
                  <w:r w:rsidRPr="00546DCC">
                    <w:rPr>
                      <w:rFonts w:ascii="Arial" w:hAnsi="Arial" w:cs="Arial"/>
                      <w:b/>
                    </w:rPr>
                    <w:t>Atividades</w:t>
                  </w:r>
                  <w:r w:rsidRPr="00407BBF">
                    <w:rPr>
                      <w:rFonts w:ascii="Arial" w:hAnsi="Arial" w:cs="Arial"/>
                    </w:rPr>
                    <w:t>:</w:t>
                  </w:r>
                </w:p>
              </w:tc>
            </w:tr>
            <w:tr w:rsidR="000A12B6" w:rsidRPr="00407BBF" w:rsidTr="002E567F">
              <w:trPr>
                <w:jc w:val="center"/>
              </w:trPr>
              <w:tc>
                <w:tcPr>
                  <w:tcW w:w="0" w:type="auto"/>
                  <w:gridSpan w:val="4"/>
                  <w:vAlign w:val="center"/>
                </w:tcPr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cliente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entra em contato com a Predial através de um telefonema, e-mail ou formulário no site.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cliente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informa seus dados para a realização do cadastro.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cliente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informa suas expectativas iniciais.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Predial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realiza o cadastro dos dados e o registro das expectativas.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Predial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solicita uma data para a visita ao cliente.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cliente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informa uma data.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Caso o cliente e a empresa estiverem disponíveis na data solicitada, é realizado o registro da visita por parte da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Predial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. Caso contrário, é </w:t>
                  </w:r>
                  <w:r w:rsidR="00DF71E6" w:rsidRPr="00407BBF">
                    <w:rPr>
                      <w:rFonts w:ascii="Arial" w:hAnsi="Arial" w:cs="Arial"/>
                      <w:lang w:val="pt-BR"/>
                    </w:rPr>
                    <w:t>solicitada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uma nova data e ocorre uma nova verificação.</w:t>
                  </w:r>
                </w:p>
                <w:p w:rsidR="000A12B6" w:rsidRPr="00407BBF" w:rsidRDefault="000A12B6" w:rsidP="002E567F">
                  <w:pPr>
                    <w:pStyle w:val="PargrafodaLista"/>
                    <w:numPr>
                      <w:ilvl w:val="0"/>
                      <w:numId w:val="40"/>
                    </w:numPr>
                    <w:rPr>
                      <w:rFonts w:ascii="Arial" w:hAnsi="Arial" w:cs="Arial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b/>
                      <w:u w:val="single"/>
                      <w:lang w:val="pt-BR"/>
                    </w:rPr>
                    <w:t>Predial</w:t>
                  </w:r>
                  <w:r w:rsidRPr="00407BBF">
                    <w:rPr>
                      <w:rFonts w:ascii="Arial" w:hAnsi="Arial" w:cs="Arial"/>
                      <w:lang w:val="pt-BR"/>
                    </w:rPr>
                    <w:t xml:space="preserve"> agenda a visita em seu software.</w:t>
                  </w:r>
                </w:p>
                <w:p w:rsidR="000A12B6" w:rsidRPr="00407BBF" w:rsidRDefault="000A12B6" w:rsidP="002E567F">
                  <w:pPr>
                    <w:rPr>
                      <w:rFonts w:ascii="Arial" w:hAnsi="Arial" w:cs="Arial"/>
                    </w:rPr>
                  </w:pPr>
                </w:p>
                <w:p w:rsidR="000A12B6" w:rsidRPr="00407BBF" w:rsidRDefault="000A12B6" w:rsidP="002E567F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:rsidR="002F61C9" w:rsidRPr="00407BBF" w:rsidRDefault="002F61C9" w:rsidP="002E567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F83B50" w:rsidRPr="00407BBF" w:rsidRDefault="00F83B50" w:rsidP="00F83B50">
      <w:pPr>
        <w:rPr>
          <w:rFonts w:ascii="Arial" w:hAnsi="Arial" w:cs="Arial"/>
          <w:szCs w:val="28"/>
        </w:rPr>
      </w:pPr>
      <w:r w:rsidRPr="00407BBF">
        <w:rPr>
          <w:rFonts w:ascii="Arial" w:hAnsi="Arial" w:cs="Arial"/>
        </w:rPr>
        <w:br w:type="page"/>
      </w:r>
    </w:p>
    <w:p w:rsidR="00D949EF" w:rsidRPr="00407BBF" w:rsidRDefault="004C77FD" w:rsidP="004C77FD">
      <w:pPr>
        <w:pStyle w:val="Ttulo3"/>
      </w:pPr>
      <w:bookmarkStart w:id="26" w:name="_Toc99309551"/>
      <w:bookmarkStart w:id="27" w:name="_Toc514890537"/>
      <w:bookmarkEnd w:id="7"/>
      <w:r w:rsidRPr="00407BBF">
        <w:lastRenderedPageBreak/>
        <w:t>Modelagem com notação UML</w:t>
      </w:r>
      <w:bookmarkEnd w:id="27"/>
    </w:p>
    <w:tbl>
      <w:tblPr>
        <w:tblStyle w:val="Tabelacomgrade"/>
        <w:tblW w:w="14234" w:type="dxa"/>
        <w:tblLook w:val="04A0"/>
      </w:tblPr>
      <w:tblGrid>
        <w:gridCol w:w="14234"/>
      </w:tblGrid>
      <w:tr w:rsidR="00D949EF" w:rsidRPr="00407BBF" w:rsidTr="00E05FD2">
        <w:trPr>
          <w:trHeight w:val="7831"/>
        </w:trPr>
        <w:tc>
          <w:tcPr>
            <w:tcW w:w="14234" w:type="dxa"/>
          </w:tcPr>
          <w:p w:rsidR="00D949EF" w:rsidRPr="00407BBF" w:rsidRDefault="000A12B6" w:rsidP="000A12B6">
            <w:pPr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781800" cy="4810125"/>
                  <wp:effectExtent l="19050" t="0" r="0" b="0"/>
                  <wp:docPr id="1" name="Imagem 0" descr="Atender_o_cliente_U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nder_o_cliente_UML.png"/>
                          <pic:cNvPicPr/>
                        </pic:nvPicPr>
                        <pic:blipFill>
                          <a:blip r:embed="rId13" cstate="print"/>
                          <a:srcRect b="8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83F" w:rsidRPr="00407BBF" w:rsidRDefault="0078583F">
      <w:pPr>
        <w:rPr>
          <w:rFonts w:ascii="Arial" w:hAnsi="Arial" w:cs="Arial"/>
        </w:rPr>
      </w:pPr>
      <w:r w:rsidRPr="00407BBF">
        <w:rPr>
          <w:rFonts w:ascii="Arial" w:hAnsi="Arial" w:cs="Arial"/>
        </w:rPr>
        <w:br w:type="page"/>
      </w:r>
    </w:p>
    <w:p w:rsidR="00E05FD2" w:rsidRPr="00407BBF" w:rsidRDefault="00E05FD2" w:rsidP="00E05FD2">
      <w:pPr>
        <w:pStyle w:val="Ttulo3"/>
      </w:pPr>
      <w:bookmarkStart w:id="28" w:name="_Toc514890538"/>
      <w:r w:rsidRPr="00407BBF">
        <w:lastRenderedPageBreak/>
        <w:t>Modelagem com notação BPMN</w:t>
      </w:r>
      <w:bookmarkEnd w:id="28"/>
    </w:p>
    <w:tbl>
      <w:tblPr>
        <w:tblStyle w:val="Tabelacomgrade"/>
        <w:tblW w:w="14234" w:type="dxa"/>
        <w:tblLook w:val="04A0"/>
      </w:tblPr>
      <w:tblGrid>
        <w:gridCol w:w="14256"/>
      </w:tblGrid>
      <w:tr w:rsidR="00E05FD2" w:rsidRPr="00407BBF" w:rsidTr="00075E32">
        <w:trPr>
          <w:trHeight w:val="7658"/>
        </w:trPr>
        <w:tc>
          <w:tcPr>
            <w:tcW w:w="14234" w:type="dxa"/>
            <w:vAlign w:val="center"/>
          </w:tcPr>
          <w:p w:rsidR="00E05FD2" w:rsidRPr="00407BBF" w:rsidRDefault="00075E32" w:rsidP="00075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892540" cy="4453890"/>
                  <wp:effectExtent l="19050" t="0" r="3810" b="0"/>
                  <wp:docPr id="8" name="Imagem 7" descr="Atender_o_Cliente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nder_o_ClientePreview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45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83F" w:rsidRPr="00407BBF" w:rsidRDefault="0078583F" w:rsidP="004C77FD">
      <w:pPr>
        <w:rPr>
          <w:rFonts w:ascii="Arial" w:hAnsi="Arial" w:cs="Arial"/>
        </w:rPr>
      </w:pPr>
    </w:p>
    <w:p w:rsidR="004C77FD" w:rsidRPr="00407BBF" w:rsidRDefault="00DF71E6" w:rsidP="004C77FD">
      <w:pPr>
        <w:pStyle w:val="Ttulo2"/>
      </w:pPr>
      <w:bookmarkStart w:id="29" w:name="_Toc514890539"/>
      <w:r w:rsidRPr="00407BBF">
        <w:lastRenderedPageBreak/>
        <w:t>Processo:</w:t>
      </w:r>
      <w:r w:rsidR="004C77FD" w:rsidRPr="00407BBF">
        <w:t xml:space="preserve"> </w:t>
      </w:r>
      <w:r w:rsidR="00B632F2" w:rsidRPr="00407BBF">
        <w:t>Realizar visita técnica</w:t>
      </w:r>
      <w:bookmarkEnd w:id="29"/>
    </w:p>
    <w:p w:rsidR="004C77FD" w:rsidRPr="00407BBF" w:rsidRDefault="004C77FD" w:rsidP="004C77FD">
      <w:pPr>
        <w:pStyle w:val="Ttulo3"/>
      </w:pPr>
      <w:bookmarkStart w:id="30" w:name="_Toc514890540"/>
      <w:r w:rsidRPr="00407BBF">
        <w:t>Tabela de atividades</w:t>
      </w:r>
      <w:bookmarkEnd w:id="30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2E567F">
        <w:trPr>
          <w:trHeight w:val="7160"/>
        </w:trPr>
        <w:tc>
          <w:tcPr>
            <w:tcW w:w="14144" w:type="dxa"/>
            <w:vAlign w:val="center"/>
          </w:tcPr>
          <w:tbl>
            <w:tblPr>
              <w:tblStyle w:val="GradeMdia1-nfase1"/>
              <w:tblW w:w="13485" w:type="dxa"/>
              <w:jc w:val="center"/>
              <w:tblInd w:w="108" w:type="dxa"/>
              <w:tblLook w:val="04A0"/>
            </w:tblPr>
            <w:tblGrid>
              <w:gridCol w:w="2523"/>
              <w:gridCol w:w="5380"/>
              <w:gridCol w:w="1804"/>
              <w:gridCol w:w="3900"/>
            </w:tblGrid>
            <w:tr w:rsidR="00B632F2" w:rsidRPr="00407BBF" w:rsidTr="002E567F">
              <w:trPr>
                <w:cnfStyle w:val="100000000000"/>
                <w:trHeight w:val="708"/>
                <w:jc w:val="center"/>
              </w:trPr>
              <w:tc>
                <w:tcPr>
                  <w:cnfStyle w:val="001000000000"/>
                  <w:tcW w:w="252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Nome do Processo</w:t>
                  </w:r>
                </w:p>
              </w:tc>
              <w:tc>
                <w:tcPr>
                  <w:tcW w:w="538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Realizar Visita técnica</w:t>
                  </w:r>
                </w:p>
              </w:tc>
              <w:tc>
                <w:tcPr>
                  <w:tcW w:w="1682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Objetivos</w:t>
                  </w:r>
                </w:p>
              </w:tc>
              <w:tc>
                <w:tcPr>
                  <w:tcW w:w="39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Conhecer os processos do cliente</w:t>
                  </w:r>
                </w:p>
              </w:tc>
            </w:tr>
            <w:tr w:rsidR="00B632F2" w:rsidRPr="00407BBF" w:rsidTr="002E567F">
              <w:trPr>
                <w:cnfStyle w:val="000000100000"/>
                <w:trHeight w:val="708"/>
                <w:jc w:val="center"/>
              </w:trPr>
              <w:tc>
                <w:tcPr>
                  <w:cnfStyle w:val="001000000000"/>
                  <w:tcW w:w="252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Clientes</w:t>
                  </w:r>
                </w:p>
              </w:tc>
              <w:tc>
                <w:tcPr>
                  <w:tcW w:w="538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Setor orçamentista</w:t>
                  </w:r>
                </w:p>
              </w:tc>
              <w:tc>
                <w:tcPr>
                  <w:tcW w:w="1682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Fornecedores</w:t>
                  </w:r>
                </w:p>
              </w:tc>
              <w:tc>
                <w:tcPr>
                  <w:tcW w:w="39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Clientes da empresa</w:t>
                  </w:r>
                </w:p>
              </w:tc>
            </w:tr>
            <w:tr w:rsidR="00B632F2" w:rsidRPr="00407BBF" w:rsidTr="002E567F">
              <w:trPr>
                <w:trHeight w:val="708"/>
                <w:jc w:val="center"/>
              </w:trPr>
              <w:tc>
                <w:tcPr>
                  <w:cnfStyle w:val="001000000000"/>
                  <w:tcW w:w="252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Entradas</w:t>
                  </w:r>
                </w:p>
              </w:tc>
              <w:tc>
                <w:tcPr>
                  <w:tcW w:w="538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Telefonema, e-mail ou solicitação no site da </w:t>
                  </w:r>
                  <w:proofErr w:type="gramStart"/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empresa</w:t>
                  </w:r>
                  <w:proofErr w:type="gramEnd"/>
                </w:p>
              </w:tc>
              <w:tc>
                <w:tcPr>
                  <w:tcW w:w="1682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Saídas</w:t>
                  </w:r>
                </w:p>
              </w:tc>
              <w:tc>
                <w:tcPr>
                  <w:tcW w:w="39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Ficha de Controle de Visita Técnica</w:t>
                  </w:r>
                </w:p>
              </w:tc>
            </w:tr>
            <w:tr w:rsidR="00B632F2" w:rsidRPr="00407BBF" w:rsidTr="002E567F">
              <w:trPr>
                <w:cnfStyle w:val="000000100000"/>
                <w:trHeight w:val="338"/>
                <w:jc w:val="center"/>
              </w:trPr>
              <w:tc>
                <w:tcPr>
                  <w:cnfStyle w:val="001000000000"/>
                  <w:tcW w:w="13485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632F2" w:rsidRPr="00407BBF" w:rsidRDefault="00B632F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Atividades</w:t>
                  </w:r>
                </w:p>
              </w:tc>
            </w:tr>
            <w:tr w:rsidR="00B632F2" w:rsidRPr="00407BBF" w:rsidTr="002E567F">
              <w:trPr>
                <w:trHeight w:val="2144"/>
                <w:jc w:val="center"/>
              </w:trPr>
              <w:tc>
                <w:tcPr>
                  <w:cnfStyle w:val="001000000000"/>
                  <w:tcW w:w="13485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632F2" w:rsidRPr="00407BBF" w:rsidRDefault="002E5701" w:rsidP="002E567F">
                  <w:pPr>
                    <w:pStyle w:val="PargrafodaLista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Responsável por agendar a visita</w:t>
                  </w:r>
                  <w:r w:rsidR="00B632F2"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confirma o agendamento da visita com o cliente</w:t>
                  </w:r>
                </w:p>
                <w:p w:rsidR="00B632F2" w:rsidRPr="00407BBF" w:rsidRDefault="00B632F2" w:rsidP="002E567F">
                  <w:pPr>
                    <w:pStyle w:val="PargrafodaLista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Caso a visita seja possível, ela é realisada;</w:t>
                  </w:r>
                </w:p>
                <w:p w:rsidR="00B632F2" w:rsidRPr="00407BBF" w:rsidRDefault="00B632F2" w:rsidP="002E567F">
                  <w:pPr>
                    <w:pStyle w:val="PargrafodaLista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Caso contrário uma nova data é definida pelo </w:t>
                  </w:r>
                  <w:r w:rsidR="002E5701"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Responsável por agendar a visita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;</w:t>
                  </w:r>
                </w:p>
                <w:p w:rsidR="00B632F2" w:rsidRPr="00407BBF" w:rsidRDefault="002E5701" w:rsidP="002E567F">
                  <w:pPr>
                    <w:pStyle w:val="PargrafodaLista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Responsável pela visita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="00B632F2"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realiza a visita;</w:t>
                  </w:r>
                </w:p>
                <w:p w:rsidR="00B632F2" w:rsidRPr="00407BBF" w:rsidRDefault="00B632F2" w:rsidP="002E567F">
                  <w:pPr>
                    <w:pStyle w:val="PargrafodaLista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Responsável pela visita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coleta dados como quantitativo de insumos e serviços a serem realizados, faz medições, tira fotografias, elabora croquis, faz breves descrições dos serviços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e transmite </w:t>
                  </w:r>
                  <w:r w:rsidR="008E74F6"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à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Ficha de Controle de Visita Técnica.</w:t>
                  </w:r>
                </w:p>
              </w:tc>
            </w:tr>
          </w:tbl>
          <w:p w:rsidR="004C77FD" w:rsidRPr="00407BBF" w:rsidRDefault="004C77FD" w:rsidP="002E567F">
            <w:pPr>
              <w:jc w:val="center"/>
              <w:rPr>
                <w:rFonts w:ascii="Arial" w:hAnsi="Arial" w:cs="Arial"/>
                <w:u w:val="single"/>
              </w:rPr>
            </w:pP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  <w:r w:rsidRPr="00407BBF">
        <w:rPr>
          <w:rFonts w:ascii="Arial" w:hAnsi="Arial" w:cs="Arial"/>
        </w:rPr>
        <w:br w:type="page"/>
      </w:r>
    </w:p>
    <w:p w:rsidR="004C77FD" w:rsidRPr="00407BBF" w:rsidRDefault="004C77FD" w:rsidP="004C77FD">
      <w:pPr>
        <w:pStyle w:val="Ttulo3"/>
      </w:pPr>
      <w:bookmarkStart w:id="31" w:name="_Toc514890541"/>
      <w:r w:rsidRPr="00407BBF">
        <w:lastRenderedPageBreak/>
        <w:t>Modelagem com notação UML</w:t>
      </w:r>
      <w:bookmarkEnd w:id="31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2E567F">
        <w:trPr>
          <w:trHeight w:val="7703"/>
        </w:trPr>
        <w:tc>
          <w:tcPr>
            <w:tcW w:w="14144" w:type="dxa"/>
            <w:vAlign w:val="center"/>
          </w:tcPr>
          <w:p w:rsidR="004C77FD" w:rsidRPr="00407BBF" w:rsidRDefault="002E567F" w:rsidP="002E567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724680" cy="3700130"/>
                  <wp:effectExtent l="19050" t="0" r="220" b="0"/>
                  <wp:docPr id="4" name="Imagem 3" descr="Processo- Visita Técn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- Visita Técnica.png"/>
                          <pic:cNvPicPr/>
                        </pic:nvPicPr>
                        <pic:blipFill>
                          <a:blip r:embed="rId15" cstate="print"/>
                          <a:srcRect l="3014" t="6546" r="2827" b="60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003" cy="370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FD2" w:rsidRPr="00407BBF" w:rsidRDefault="00E05FD2">
      <w:pPr>
        <w:rPr>
          <w:rFonts w:ascii="Arial" w:hAnsi="Arial" w:cs="Arial"/>
        </w:rPr>
      </w:pPr>
      <w:r w:rsidRPr="00407BBF">
        <w:rPr>
          <w:rFonts w:ascii="Arial" w:hAnsi="Arial" w:cs="Arial"/>
        </w:rPr>
        <w:br w:type="page"/>
      </w:r>
    </w:p>
    <w:p w:rsidR="00E05FD2" w:rsidRPr="00407BBF" w:rsidRDefault="00E05FD2" w:rsidP="00E05FD2">
      <w:pPr>
        <w:pStyle w:val="Ttulo3"/>
      </w:pPr>
      <w:bookmarkStart w:id="32" w:name="_Toc514890542"/>
      <w:r w:rsidRPr="00407BBF">
        <w:lastRenderedPageBreak/>
        <w:t>Modelagem com notação BPMN</w:t>
      </w:r>
      <w:bookmarkEnd w:id="32"/>
    </w:p>
    <w:tbl>
      <w:tblPr>
        <w:tblStyle w:val="Tabelacomgrade"/>
        <w:tblW w:w="14234" w:type="dxa"/>
        <w:tblLook w:val="04A0"/>
      </w:tblPr>
      <w:tblGrid>
        <w:gridCol w:w="14234"/>
      </w:tblGrid>
      <w:tr w:rsidR="00E05FD2" w:rsidRPr="00407BBF" w:rsidTr="002E567F">
        <w:trPr>
          <w:trHeight w:val="7658"/>
        </w:trPr>
        <w:tc>
          <w:tcPr>
            <w:tcW w:w="14234" w:type="dxa"/>
            <w:vAlign w:val="center"/>
          </w:tcPr>
          <w:p w:rsidR="00E05FD2" w:rsidRPr="00407BBF" w:rsidRDefault="00F4518C" w:rsidP="002E567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548252" cy="3488437"/>
                  <wp:effectExtent l="19050" t="0" r="5198" b="0"/>
                  <wp:docPr id="17" name="Imagem 16" descr="f824df72-33e3-41c2-aa82-19fa55f214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824df72-33e3-41c2-aa82-19fa55f21483.png"/>
                          <pic:cNvPicPr/>
                        </pic:nvPicPr>
                        <pic:blipFill>
                          <a:blip r:embed="rId16" cstate="print"/>
                          <a:srcRect r="3904" b="4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8252" cy="348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</w:p>
    <w:p w:rsidR="004C77FD" w:rsidRPr="00407BBF" w:rsidRDefault="00DF71E6" w:rsidP="004C77FD">
      <w:pPr>
        <w:pStyle w:val="Ttulo2"/>
      </w:pPr>
      <w:bookmarkStart w:id="33" w:name="_Toc514890543"/>
      <w:r w:rsidRPr="00407BBF">
        <w:lastRenderedPageBreak/>
        <w:t>Processo:</w:t>
      </w:r>
      <w:r w:rsidR="004C77FD" w:rsidRPr="00407BBF">
        <w:t xml:space="preserve"> </w:t>
      </w:r>
      <w:r w:rsidR="00824732" w:rsidRPr="00407BBF">
        <w:t>Elaborar orçamento</w:t>
      </w:r>
      <w:bookmarkEnd w:id="33"/>
    </w:p>
    <w:p w:rsidR="004C77FD" w:rsidRPr="00407BBF" w:rsidRDefault="004C77FD" w:rsidP="004C77FD">
      <w:pPr>
        <w:pStyle w:val="Ttulo3"/>
      </w:pPr>
      <w:bookmarkStart w:id="34" w:name="_Toc514890544"/>
      <w:r w:rsidRPr="00407BBF">
        <w:t>Tabela de atividades</w:t>
      </w:r>
      <w:bookmarkEnd w:id="34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2E567F">
        <w:trPr>
          <w:trHeight w:val="7160"/>
        </w:trPr>
        <w:tc>
          <w:tcPr>
            <w:tcW w:w="14144" w:type="dxa"/>
            <w:vAlign w:val="center"/>
          </w:tcPr>
          <w:tbl>
            <w:tblPr>
              <w:tblStyle w:val="GradeMdia1-nfase1"/>
              <w:tblW w:w="13136" w:type="dxa"/>
              <w:tblInd w:w="523" w:type="dxa"/>
              <w:tblLook w:val="04A0"/>
            </w:tblPr>
            <w:tblGrid>
              <w:gridCol w:w="2137"/>
              <w:gridCol w:w="4536"/>
              <w:gridCol w:w="1843"/>
              <w:gridCol w:w="4620"/>
            </w:tblGrid>
            <w:tr w:rsidR="00824732" w:rsidRPr="00407BBF" w:rsidTr="002E567F">
              <w:trPr>
                <w:cnfStyle w:val="100000000000"/>
                <w:trHeight w:val="708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Nome do Processo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Elaborar Orçamento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Objetivos</w:t>
                  </w:r>
                </w:p>
              </w:tc>
              <w:tc>
                <w:tcPr>
                  <w:tcW w:w="46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Elaborar planilha orçamentária, para que seja possível confeccionar proposta ao </w:t>
                  </w:r>
                  <w:proofErr w:type="gramStart"/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cliente</w:t>
                  </w:r>
                  <w:proofErr w:type="gramEnd"/>
                </w:p>
              </w:tc>
            </w:tr>
            <w:tr w:rsidR="00824732" w:rsidRPr="00407BBF" w:rsidTr="002E567F">
              <w:trPr>
                <w:cnfStyle w:val="000000100000"/>
                <w:trHeight w:val="708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Clientes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Estagiária (técnica em edificações)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Fornecedores</w:t>
                  </w:r>
                </w:p>
              </w:tc>
              <w:tc>
                <w:tcPr>
                  <w:tcW w:w="46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Engenheiro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orçamentista</w:t>
                  </w:r>
                </w:p>
              </w:tc>
            </w:tr>
            <w:tr w:rsidR="00824732" w:rsidRPr="00407BBF" w:rsidTr="002E567F">
              <w:trPr>
                <w:trHeight w:val="708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Entradas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Dados e levantamentos sobre a visita técnica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Saídas</w:t>
                  </w:r>
                </w:p>
              </w:tc>
              <w:tc>
                <w:tcPr>
                  <w:tcW w:w="46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Planilha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orçamentária</w:t>
                  </w:r>
                </w:p>
              </w:tc>
            </w:tr>
            <w:tr w:rsidR="00824732" w:rsidRPr="00407BBF" w:rsidTr="002E567F">
              <w:trPr>
                <w:cnfStyle w:val="000000100000"/>
                <w:trHeight w:val="338"/>
              </w:trPr>
              <w:tc>
                <w:tcPr>
                  <w:cnfStyle w:val="001000000000"/>
                  <w:tcW w:w="13136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824732" w:rsidRPr="00407BBF" w:rsidRDefault="00824732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Atividades</w:t>
                  </w:r>
                </w:p>
              </w:tc>
            </w:tr>
            <w:tr w:rsidR="00824732" w:rsidRPr="00407BBF" w:rsidTr="002E567F">
              <w:trPr>
                <w:trHeight w:val="708"/>
              </w:trPr>
              <w:tc>
                <w:tcPr>
                  <w:cnfStyle w:val="001000000000"/>
                  <w:tcW w:w="13136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engenheiro orçamentista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encaminha para a estagiária os levantamentos feitos durante a visita técnica;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estagiária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recebe os levantamentos, e realiza os cálculos dos quantitativos de serviços (áreas, volumes, dias, </w:t>
                  </w:r>
                  <w:r w:rsidR="00DF71E6"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etc.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);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Após realizar os cálculos, 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estagiária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cria uma planilha no software Compor90, preenchendo os dados sobre a obra (nome da obra, nome do cliente, margem de lucro e encargos sociais);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Em seguida, 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técnica em edificações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lança na planilha os itens de cada serviço da obra, copiando os itens da planilha padrão da empresa;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Caso algum item de algum serviço não esteja na planilha padrão, 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técnica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entra em contato com fornecedores, e então lança o item cotado na planilha;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Na sequência, são </w:t>
                  </w:r>
                  <w:r w:rsidR="00DF71E6"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lançadas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as quantidades de cada item da planilha pela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estagiária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Após lançamento dos quantitativos, finaliza-se a planilha e 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estagiária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encaminha ao engenheiro para conferência;</w:t>
                  </w:r>
                </w:p>
                <w:p w:rsidR="00824732" w:rsidRPr="00407BBF" w:rsidRDefault="00824732" w:rsidP="002E567F">
                  <w:pPr>
                    <w:pStyle w:val="PargrafodaLista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Caso haja alguma necessidade de alteração, 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engenheiro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encaminha a planilha para que a técnica realize as mudanças, até que a planilha esteja conforme. Se não houver necessidade de mudanças, encerra-se o processo e inicia-se a elaboração de proposta.</w:t>
                  </w:r>
                </w:p>
              </w:tc>
            </w:tr>
          </w:tbl>
          <w:p w:rsidR="004C77FD" w:rsidRPr="00407BBF" w:rsidRDefault="004C77FD" w:rsidP="002E567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  <w:r w:rsidRPr="00407BBF">
        <w:rPr>
          <w:rFonts w:ascii="Arial" w:hAnsi="Arial" w:cs="Arial"/>
        </w:rPr>
        <w:br w:type="page"/>
      </w:r>
    </w:p>
    <w:p w:rsidR="004C77FD" w:rsidRPr="00407BBF" w:rsidRDefault="004C77FD" w:rsidP="004C77FD">
      <w:pPr>
        <w:pStyle w:val="Ttulo3"/>
      </w:pPr>
      <w:bookmarkStart w:id="35" w:name="_Toc514890545"/>
      <w:r w:rsidRPr="00407BBF">
        <w:lastRenderedPageBreak/>
        <w:t>Modelagem com notação UML</w:t>
      </w:r>
      <w:bookmarkEnd w:id="35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D8323E">
        <w:trPr>
          <w:trHeight w:val="7845"/>
        </w:trPr>
        <w:tc>
          <w:tcPr>
            <w:tcW w:w="14144" w:type="dxa"/>
          </w:tcPr>
          <w:p w:rsidR="004C77FD" w:rsidRPr="00407BBF" w:rsidRDefault="00D8323E" w:rsidP="00D8323E">
            <w:pPr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7725074" cy="5029200"/>
                  <wp:effectExtent l="0" t="0" r="0" b="0"/>
                  <wp:docPr id="305" name="Imagem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 planilh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2627" b="26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5074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FD2" w:rsidRPr="00407BBF" w:rsidRDefault="00E05FD2">
      <w:pPr>
        <w:rPr>
          <w:rFonts w:ascii="Arial" w:hAnsi="Arial" w:cs="Arial"/>
        </w:rPr>
      </w:pPr>
      <w:r w:rsidRPr="00407BBF">
        <w:rPr>
          <w:rFonts w:ascii="Arial" w:hAnsi="Arial" w:cs="Arial"/>
        </w:rPr>
        <w:br w:type="page"/>
      </w:r>
    </w:p>
    <w:p w:rsidR="00E05FD2" w:rsidRPr="00407BBF" w:rsidRDefault="00E05FD2" w:rsidP="00E05FD2">
      <w:pPr>
        <w:pStyle w:val="Ttulo3"/>
      </w:pPr>
      <w:bookmarkStart w:id="36" w:name="_Toc514890546"/>
      <w:r w:rsidRPr="00407BBF">
        <w:lastRenderedPageBreak/>
        <w:t>Modelagem com notação BPMN</w:t>
      </w:r>
      <w:bookmarkEnd w:id="36"/>
    </w:p>
    <w:tbl>
      <w:tblPr>
        <w:tblStyle w:val="Tabelacomgrade"/>
        <w:tblW w:w="14234" w:type="dxa"/>
        <w:tblLook w:val="04A0"/>
      </w:tblPr>
      <w:tblGrid>
        <w:gridCol w:w="14234"/>
      </w:tblGrid>
      <w:tr w:rsidR="00E05FD2" w:rsidRPr="00407BBF" w:rsidTr="002E567F">
        <w:trPr>
          <w:trHeight w:val="7658"/>
        </w:trPr>
        <w:tc>
          <w:tcPr>
            <w:tcW w:w="14234" w:type="dxa"/>
            <w:vAlign w:val="center"/>
          </w:tcPr>
          <w:p w:rsidR="00E05FD2" w:rsidRPr="00407BBF" w:rsidRDefault="000E4C1C" w:rsidP="002E567F">
            <w:pPr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648700" cy="3390900"/>
                  <wp:effectExtent l="19050" t="0" r="0" b="0"/>
                  <wp:docPr id="6" name="Imagem 5" descr="ELABORAR_ORÇAMENTOPreview_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ABORAR_ORÇAMENTOPreview_(1).png"/>
                          <pic:cNvPicPr/>
                        </pic:nvPicPr>
                        <pic:blipFill>
                          <a:blip r:embed="rId18" cstate="print"/>
                          <a:srcRect r="2705" b="1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87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</w:p>
    <w:p w:rsidR="004C77FD" w:rsidRPr="00407BBF" w:rsidRDefault="00DF71E6" w:rsidP="004C77FD">
      <w:pPr>
        <w:pStyle w:val="Ttulo2"/>
      </w:pPr>
      <w:bookmarkStart w:id="37" w:name="_Toc514890547"/>
      <w:r w:rsidRPr="00407BBF">
        <w:lastRenderedPageBreak/>
        <w:t>Processo:</w:t>
      </w:r>
      <w:r w:rsidR="004C77FD" w:rsidRPr="00407BBF">
        <w:t xml:space="preserve"> </w:t>
      </w:r>
      <w:r w:rsidR="00B54620" w:rsidRPr="00407BBF">
        <w:t>Elaborar proposta</w:t>
      </w:r>
      <w:bookmarkEnd w:id="37"/>
    </w:p>
    <w:p w:rsidR="004C77FD" w:rsidRPr="00407BBF" w:rsidRDefault="004C77FD" w:rsidP="004C77FD">
      <w:pPr>
        <w:pStyle w:val="Ttulo3"/>
      </w:pPr>
      <w:bookmarkStart w:id="38" w:name="_Toc514890548"/>
      <w:r w:rsidRPr="00407BBF">
        <w:t>Tabela de atividades</w:t>
      </w:r>
      <w:bookmarkEnd w:id="38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2E567F">
        <w:trPr>
          <w:trHeight w:val="7018"/>
        </w:trPr>
        <w:tc>
          <w:tcPr>
            <w:tcW w:w="14144" w:type="dxa"/>
            <w:vAlign w:val="center"/>
          </w:tcPr>
          <w:tbl>
            <w:tblPr>
              <w:tblStyle w:val="GradeMdia1-nfase1"/>
              <w:tblW w:w="13354" w:type="dxa"/>
              <w:jc w:val="center"/>
              <w:tblInd w:w="523" w:type="dxa"/>
              <w:tblLook w:val="04A0"/>
            </w:tblPr>
            <w:tblGrid>
              <w:gridCol w:w="2137"/>
              <w:gridCol w:w="4536"/>
              <w:gridCol w:w="1843"/>
              <w:gridCol w:w="4838"/>
            </w:tblGrid>
            <w:tr w:rsidR="00B54620" w:rsidRPr="00407BBF" w:rsidTr="002E567F">
              <w:trPr>
                <w:cnfStyle w:val="100000000000"/>
                <w:trHeight w:val="708"/>
                <w:jc w:val="center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Nome do Processo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Elaborar Proposta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Objetivos</w:t>
                  </w:r>
                </w:p>
              </w:tc>
              <w:tc>
                <w:tcPr>
                  <w:tcW w:w="4838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54620" w:rsidRPr="00546DCC" w:rsidRDefault="00B54620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546DCC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Elaborar Proposta </w:t>
                  </w:r>
                  <w:r w:rsidRPr="00546DCC">
                    <w:rPr>
                      <w:rFonts w:ascii="Arial" w:hAnsi="Arial" w:cs="Arial"/>
                      <w:b w:val="0"/>
                      <w:sz w:val="24"/>
                      <w:lang w:val="pt-BR"/>
                    </w:rPr>
                    <w:t>bastante detalhada para que o cliente entenda o que será o serviço e caso feche conosco</w:t>
                  </w:r>
                </w:p>
              </w:tc>
            </w:tr>
            <w:tr w:rsidR="00B54620" w:rsidRPr="00407BBF" w:rsidTr="002E567F">
              <w:trPr>
                <w:cnfStyle w:val="000000100000"/>
                <w:trHeight w:val="708"/>
                <w:jc w:val="center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Clientes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Estagiária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Fornecedores</w:t>
                  </w:r>
                </w:p>
              </w:tc>
              <w:tc>
                <w:tcPr>
                  <w:tcW w:w="4838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Engenheiro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orçamentista</w:t>
                  </w:r>
                </w:p>
              </w:tc>
            </w:tr>
            <w:tr w:rsidR="00B54620" w:rsidRPr="00407BBF" w:rsidTr="002E567F">
              <w:trPr>
                <w:trHeight w:val="708"/>
                <w:jc w:val="center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Entradas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54620" w:rsidRPr="00546DCC" w:rsidRDefault="00B54620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546DCC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Levantamento de informações</w:t>
                  </w:r>
                  <w:r w:rsidR="00DF71E6" w:rsidRPr="00546DCC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Pr="00546DCC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para elaboração do orçamento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Saídas</w:t>
                  </w:r>
                </w:p>
              </w:tc>
              <w:tc>
                <w:tcPr>
                  <w:tcW w:w="4838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Proposta</w:t>
                  </w:r>
                </w:p>
              </w:tc>
            </w:tr>
            <w:tr w:rsidR="00B54620" w:rsidRPr="00407BBF" w:rsidTr="002E567F">
              <w:trPr>
                <w:cnfStyle w:val="000000100000"/>
                <w:trHeight w:val="338"/>
                <w:jc w:val="center"/>
              </w:trPr>
              <w:tc>
                <w:tcPr>
                  <w:cnfStyle w:val="001000000000"/>
                  <w:tcW w:w="13354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Atividades</w:t>
                  </w:r>
                </w:p>
              </w:tc>
            </w:tr>
            <w:tr w:rsidR="00B54620" w:rsidRPr="00407BBF" w:rsidTr="002E567F">
              <w:trPr>
                <w:trHeight w:val="708"/>
                <w:jc w:val="center"/>
              </w:trPr>
              <w:tc>
                <w:tcPr>
                  <w:cnfStyle w:val="001000000000"/>
                  <w:tcW w:w="13354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54620" w:rsidRPr="00407BBF" w:rsidRDefault="00B54620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</w:p>
                <w:p w:rsidR="00B54620" w:rsidRPr="00407BBF" w:rsidRDefault="00B54620" w:rsidP="002E567F">
                  <w:pPr>
                    <w:pStyle w:val="PargrafodaLista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estagiária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analisa os serviços que vão ser feitos, com base na planilha.</w:t>
                  </w:r>
                </w:p>
                <w:p w:rsidR="00B54620" w:rsidRPr="00407BBF" w:rsidRDefault="00B54620" w:rsidP="002E567F">
                  <w:pPr>
                    <w:pStyle w:val="PargrafodaLista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estagiária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descreve cada um dos serviços num documento Word</w:t>
                  </w:r>
                </w:p>
                <w:p w:rsidR="00B54620" w:rsidRPr="00407BBF" w:rsidRDefault="00B54620" w:rsidP="002E567F">
                  <w:pPr>
                    <w:pStyle w:val="PargrafodaLista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técnica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lança os valores e condições na proposta.</w:t>
                  </w:r>
                </w:p>
                <w:p w:rsidR="00B54620" w:rsidRPr="00407BBF" w:rsidRDefault="00B54620" w:rsidP="002E567F">
                  <w:pPr>
                    <w:pStyle w:val="PargrafodaLista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técnica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encaminha para o engenheiro analisar e fazer possíveis correções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.</w:t>
                  </w:r>
                </w:p>
                <w:p w:rsidR="00B54620" w:rsidRPr="00407BBF" w:rsidRDefault="00B54620" w:rsidP="002E567F">
                  <w:pPr>
                    <w:pStyle w:val="PargrafodaLista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Caso não haja alterações necessárias, a proposta é enviada para o cliente. Se houver mudanças, o próprio engenheiro altera e posteriormente envia para o cliente.</w:t>
                  </w:r>
                </w:p>
                <w:p w:rsidR="00B54620" w:rsidRPr="00407BBF" w:rsidRDefault="00B54620" w:rsidP="002E567F">
                  <w:pPr>
                    <w:pStyle w:val="PargrafodaLista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setor de orçamento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entra em contato para confirmar o recebimento. Caso o cliente tenha recebido, encerra-se o processo. Caso o contrário, a proposta é reenviada.</w:t>
                  </w:r>
                </w:p>
                <w:p w:rsidR="00B54620" w:rsidRPr="00407BBF" w:rsidRDefault="00B54620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</w:p>
              </w:tc>
            </w:tr>
          </w:tbl>
          <w:p w:rsidR="004C77FD" w:rsidRPr="00407BBF" w:rsidRDefault="004C77FD" w:rsidP="002E567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  <w:r w:rsidRPr="00407BBF">
        <w:rPr>
          <w:rFonts w:ascii="Arial" w:hAnsi="Arial" w:cs="Arial"/>
        </w:rPr>
        <w:br w:type="page"/>
      </w:r>
    </w:p>
    <w:p w:rsidR="004C77FD" w:rsidRPr="00407BBF" w:rsidRDefault="004C77FD" w:rsidP="004C77FD">
      <w:pPr>
        <w:pStyle w:val="Ttulo3"/>
      </w:pPr>
      <w:bookmarkStart w:id="39" w:name="_Toc514890549"/>
      <w:r w:rsidRPr="00407BBF">
        <w:lastRenderedPageBreak/>
        <w:t>Modelagem com notação UML</w:t>
      </w:r>
      <w:bookmarkEnd w:id="39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9A008A">
        <w:trPr>
          <w:trHeight w:val="7845"/>
        </w:trPr>
        <w:tc>
          <w:tcPr>
            <w:tcW w:w="14144" w:type="dxa"/>
          </w:tcPr>
          <w:p w:rsidR="004C77FD" w:rsidRPr="00407BBF" w:rsidRDefault="009A008A" w:rsidP="009A008A">
            <w:pPr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7519434" cy="5036508"/>
                  <wp:effectExtent l="19050" t="0" r="5316" b="0"/>
                  <wp:docPr id="13" name="Imagem 13" descr="https://documents.lucidchart.com/documents/0c9d281f-76f7-4186-a5b5-69b917466e3b/pages/0_0?a=1709&amp;x=-5&amp;y=14&amp;w=1430&amp;h=1012&amp;store=1&amp;accept=image%2F*&amp;auth=LCA%20f7543b1d4853ab3facabfe4a7d07992f97089180-ts%3D1523227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documents.lucidchart.com/documents/0c9d281f-76f7-4186-a5b5-69b917466e3b/pages/0_0?a=1709&amp;x=-5&amp;y=14&amp;w=1430&amp;h=1012&amp;store=1&amp;accept=image%2F*&amp;auth=LCA%20f7543b1d4853ab3facabfe4a7d07992f97089180-ts%3D15232270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4321" t="5371" r="4257" b="5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6503" cy="5041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FD2" w:rsidRPr="00407BBF" w:rsidRDefault="00E05FD2">
      <w:pPr>
        <w:rPr>
          <w:rFonts w:ascii="Arial" w:hAnsi="Arial" w:cs="Arial"/>
        </w:rPr>
      </w:pPr>
      <w:r w:rsidRPr="00407BBF">
        <w:rPr>
          <w:rFonts w:ascii="Arial" w:hAnsi="Arial" w:cs="Arial"/>
        </w:rPr>
        <w:br w:type="page"/>
      </w:r>
    </w:p>
    <w:p w:rsidR="00E05FD2" w:rsidRPr="00407BBF" w:rsidRDefault="00E05FD2" w:rsidP="00E05FD2">
      <w:pPr>
        <w:pStyle w:val="Ttulo3"/>
      </w:pPr>
      <w:bookmarkStart w:id="40" w:name="_Toc514890550"/>
      <w:r w:rsidRPr="00407BBF">
        <w:lastRenderedPageBreak/>
        <w:t>Modelagem com notação BPMN</w:t>
      </w:r>
      <w:bookmarkEnd w:id="40"/>
    </w:p>
    <w:tbl>
      <w:tblPr>
        <w:tblStyle w:val="Tabelacomgrade"/>
        <w:tblW w:w="14234" w:type="dxa"/>
        <w:tblLook w:val="04A0"/>
      </w:tblPr>
      <w:tblGrid>
        <w:gridCol w:w="14234"/>
      </w:tblGrid>
      <w:tr w:rsidR="00E05FD2" w:rsidRPr="00407BBF" w:rsidTr="00846082">
        <w:trPr>
          <w:trHeight w:val="7658"/>
        </w:trPr>
        <w:tc>
          <w:tcPr>
            <w:tcW w:w="14234" w:type="dxa"/>
          </w:tcPr>
          <w:p w:rsidR="00E05FD2" w:rsidRPr="00407BBF" w:rsidRDefault="000E4C1C" w:rsidP="00846082">
            <w:pPr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4575" cy="5029200"/>
                  <wp:effectExtent l="19050" t="0" r="9525" b="0"/>
                  <wp:docPr id="7" name="Imagem 6" descr="Elaborar_Proposta_B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aborar_Proposta_BPM.png"/>
                          <pic:cNvPicPr/>
                        </pic:nvPicPr>
                        <pic:blipFill>
                          <a:blip r:embed="rId20" cstate="print"/>
                          <a:srcRect t="2811" r="5085" b="4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</w:p>
    <w:p w:rsidR="004C77FD" w:rsidRPr="00407BBF" w:rsidRDefault="00DF71E6" w:rsidP="004C77FD">
      <w:pPr>
        <w:pStyle w:val="Ttulo2"/>
      </w:pPr>
      <w:bookmarkStart w:id="41" w:name="_Toc514890551"/>
      <w:r w:rsidRPr="00407BBF">
        <w:lastRenderedPageBreak/>
        <w:t>Processo:</w:t>
      </w:r>
      <w:r w:rsidR="004C77FD" w:rsidRPr="00407BBF">
        <w:t xml:space="preserve"> </w:t>
      </w:r>
      <w:r w:rsidR="000C1ED8" w:rsidRPr="00407BBF">
        <w:t>Retornar ao</w:t>
      </w:r>
      <w:r w:rsidR="004C77FD" w:rsidRPr="00407BBF">
        <w:t xml:space="preserve"> cliente</w:t>
      </w:r>
      <w:bookmarkEnd w:id="41"/>
    </w:p>
    <w:p w:rsidR="004C77FD" w:rsidRPr="00407BBF" w:rsidRDefault="004C77FD" w:rsidP="004C77FD">
      <w:pPr>
        <w:pStyle w:val="Ttulo3"/>
      </w:pPr>
      <w:bookmarkStart w:id="42" w:name="_Toc514890552"/>
      <w:r w:rsidRPr="00407BBF">
        <w:t>Tabela de atividades</w:t>
      </w:r>
      <w:bookmarkEnd w:id="42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2E567F">
        <w:trPr>
          <w:trHeight w:val="7160"/>
        </w:trPr>
        <w:tc>
          <w:tcPr>
            <w:tcW w:w="14144" w:type="dxa"/>
            <w:vAlign w:val="center"/>
          </w:tcPr>
          <w:tbl>
            <w:tblPr>
              <w:tblStyle w:val="GradeMdia1-nfase1"/>
              <w:tblW w:w="12929" w:type="dxa"/>
              <w:jc w:val="center"/>
              <w:tblInd w:w="523" w:type="dxa"/>
              <w:tblLook w:val="04A0"/>
            </w:tblPr>
            <w:tblGrid>
              <w:gridCol w:w="2137"/>
              <w:gridCol w:w="4536"/>
              <w:gridCol w:w="1843"/>
              <w:gridCol w:w="4413"/>
            </w:tblGrid>
            <w:tr w:rsidR="00B866ED" w:rsidRPr="00407BBF" w:rsidTr="002E567F">
              <w:trPr>
                <w:cnfStyle w:val="100000000000"/>
                <w:trHeight w:val="708"/>
                <w:jc w:val="center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Nome do Processo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Retornar ao Cliente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Objetivos</w:t>
                  </w:r>
                </w:p>
              </w:tc>
              <w:tc>
                <w:tcPr>
                  <w:tcW w:w="441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1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Verificar a análise do orçamento feita pelo cliente.</w:t>
                  </w:r>
                </w:p>
              </w:tc>
            </w:tr>
            <w:tr w:rsidR="00B866ED" w:rsidRPr="00407BBF" w:rsidTr="002E567F">
              <w:trPr>
                <w:cnfStyle w:val="000000100000"/>
                <w:trHeight w:val="708"/>
                <w:jc w:val="center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Clientes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Setor de Orçamentos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Fornecedores</w:t>
                  </w:r>
                </w:p>
              </w:tc>
              <w:tc>
                <w:tcPr>
                  <w:tcW w:w="441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0000001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Solicitante</w:t>
                  </w:r>
                </w:p>
              </w:tc>
            </w:tr>
            <w:tr w:rsidR="00B866ED" w:rsidRPr="00407BBF" w:rsidTr="002E567F">
              <w:trPr>
                <w:trHeight w:val="708"/>
                <w:jc w:val="center"/>
              </w:trPr>
              <w:tc>
                <w:tcPr>
                  <w:cnfStyle w:val="001000000000"/>
                  <w:tcW w:w="213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Entradas</w:t>
                  </w:r>
                </w:p>
              </w:tc>
              <w:tc>
                <w:tcPr>
                  <w:tcW w:w="4536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Retorno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 xml:space="preserve"> </w:t>
                  </w: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do cliente</w:t>
                  </w:r>
                </w:p>
              </w:tc>
              <w:tc>
                <w:tcPr>
                  <w:tcW w:w="184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/>
                      <w:color w:val="000000"/>
                      <w:sz w:val="24"/>
                      <w:szCs w:val="28"/>
                      <w:lang w:val="pt-BR"/>
                    </w:rPr>
                    <w:t>Saídas</w:t>
                  </w:r>
                </w:p>
              </w:tc>
              <w:tc>
                <w:tcPr>
                  <w:tcW w:w="4413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cnfStyle w:val="000000000000"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Cs/>
                      <w:color w:val="000000"/>
                      <w:sz w:val="24"/>
                      <w:szCs w:val="28"/>
                      <w:lang w:val="pt-BR"/>
                    </w:rPr>
                    <w:t>Definição sobre a proposta</w:t>
                  </w:r>
                </w:p>
              </w:tc>
            </w:tr>
            <w:tr w:rsidR="00B866ED" w:rsidRPr="00407BBF" w:rsidTr="002E567F">
              <w:trPr>
                <w:cnfStyle w:val="000000100000"/>
                <w:trHeight w:val="338"/>
                <w:jc w:val="center"/>
              </w:trPr>
              <w:tc>
                <w:tcPr>
                  <w:cnfStyle w:val="001000000000"/>
                  <w:tcW w:w="12929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66ED" w:rsidRPr="00407BBF" w:rsidRDefault="00B866ED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  <w:t>Atividades</w:t>
                  </w:r>
                </w:p>
              </w:tc>
            </w:tr>
            <w:tr w:rsidR="00B866ED" w:rsidRPr="00407BBF" w:rsidTr="002E567F">
              <w:trPr>
                <w:trHeight w:val="708"/>
                <w:jc w:val="center"/>
              </w:trPr>
              <w:tc>
                <w:tcPr>
                  <w:cnfStyle w:val="001000000000"/>
                  <w:tcW w:w="12929" w:type="dxa"/>
                  <w:gridSpan w:val="4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  <w:noWrap/>
                  <w:vAlign w:val="center"/>
                </w:tcPr>
                <w:p w:rsidR="00B866ED" w:rsidRPr="00407BBF" w:rsidRDefault="00B866ED" w:rsidP="002E567F">
                  <w:pPr>
                    <w:pStyle w:val="PargrafodaLista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Após um prazo decorrido do envio da proposta orçamentária, 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setor de orçamento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entra em contato com o cliente (via e-mail ou telefone) para verificar se o cliente decidiu algo sobre a proposta.</w:t>
                  </w:r>
                </w:p>
                <w:p w:rsidR="00B866ED" w:rsidRPr="00407BBF" w:rsidRDefault="00B866ED" w:rsidP="002E567F">
                  <w:pPr>
                    <w:pStyle w:val="PargrafodaLista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cliente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pode fornecer diversas respostas, como: “Ainda não tomei nenhuma decisão”. Nesse caso, o setor de orçamento espera mais um tempo para um novo contato; “A proposta enviada não atendeu ao que esperava”. Nesse caso, ou encerra-se o processo, ou o cliente solicita modificações na proposta; “O preço dos serviços superou o estimado”. Nesse caso, o setor de orçamento encaminha para a gerência da empresa o orçamento e eles analisam a possibilidade de negociação. Caso não seja possível, encerra-se o processo, caso contrário, envia-se uma proposta com o valor atualizado e aguarda um tempo para um novo contato; “Decidimos fazer com outra empresa”. Nesse caso, encerra-se o processo. Outra resposta possível é “A proposta atendeu ao que esperávamos. Vamos executar os serviços”.</w:t>
                  </w:r>
                </w:p>
                <w:p w:rsidR="00B866ED" w:rsidRPr="00407BBF" w:rsidRDefault="00B866ED" w:rsidP="002E567F">
                  <w:pPr>
                    <w:pStyle w:val="PargrafodaLista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No caso de interesse de fechamento, é elaborado um contrato de prestação de serviços pelo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setor de gerência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>.</w:t>
                  </w:r>
                </w:p>
                <w:p w:rsidR="00B866ED" w:rsidRPr="00407BBF" w:rsidRDefault="00B866ED" w:rsidP="002E567F">
                  <w:pPr>
                    <w:pStyle w:val="PargrafodaLista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after="0" w:line="240" w:lineRule="auto"/>
                    <w:contextualSpacing w:val="0"/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</w:pP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Simultaneamente, a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gerência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e </w:t>
                  </w:r>
                  <w:r w:rsidRPr="00407BBF">
                    <w:rPr>
                      <w:rFonts w:ascii="Arial" w:hAnsi="Arial" w:cs="Arial"/>
                      <w:color w:val="000000"/>
                      <w:sz w:val="24"/>
                      <w:szCs w:val="28"/>
                      <w:u w:val="single"/>
                      <w:lang w:val="pt-BR"/>
                    </w:rPr>
                    <w:t>cliente</w:t>
                  </w:r>
                  <w:r w:rsidRPr="00407BBF">
                    <w:rPr>
                      <w:rFonts w:ascii="Arial" w:hAnsi="Arial" w:cs="Arial"/>
                      <w:b w:val="0"/>
                      <w:color w:val="000000"/>
                      <w:sz w:val="24"/>
                      <w:szCs w:val="28"/>
                      <w:lang w:val="pt-BR"/>
                    </w:rPr>
                    <w:t xml:space="preserve"> assinam o contrato, e o processo é encerrado.</w:t>
                  </w:r>
                </w:p>
                <w:p w:rsidR="00B866ED" w:rsidRPr="00407BBF" w:rsidRDefault="00B866ED" w:rsidP="002E567F">
                  <w:pPr>
                    <w:widowControl/>
                    <w:autoSpaceDE/>
                    <w:autoSpaceDN/>
                    <w:rPr>
                      <w:rFonts w:ascii="Arial" w:hAnsi="Arial" w:cs="Arial"/>
                      <w:color w:val="000000"/>
                      <w:sz w:val="24"/>
                      <w:szCs w:val="28"/>
                      <w:lang w:val="pt-BR"/>
                    </w:rPr>
                  </w:pPr>
                </w:p>
              </w:tc>
            </w:tr>
          </w:tbl>
          <w:p w:rsidR="004C77FD" w:rsidRPr="00407BBF" w:rsidRDefault="004C77FD" w:rsidP="002E567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4C77FD" w:rsidRPr="00407BBF" w:rsidRDefault="004C77FD" w:rsidP="004C77FD">
      <w:pPr>
        <w:rPr>
          <w:rFonts w:ascii="Arial" w:hAnsi="Arial" w:cs="Arial"/>
          <w:szCs w:val="28"/>
        </w:rPr>
      </w:pPr>
      <w:r w:rsidRPr="00407BBF">
        <w:rPr>
          <w:rFonts w:ascii="Arial" w:hAnsi="Arial" w:cs="Arial"/>
        </w:rPr>
        <w:br w:type="page"/>
      </w:r>
    </w:p>
    <w:p w:rsidR="004C77FD" w:rsidRPr="00407BBF" w:rsidRDefault="004C77FD" w:rsidP="004C77FD">
      <w:pPr>
        <w:pStyle w:val="Ttulo3"/>
      </w:pPr>
      <w:bookmarkStart w:id="43" w:name="_Toc514890553"/>
      <w:r w:rsidRPr="00407BBF">
        <w:lastRenderedPageBreak/>
        <w:t>Modelagem com notação UML</w:t>
      </w:r>
      <w:bookmarkEnd w:id="43"/>
    </w:p>
    <w:tbl>
      <w:tblPr>
        <w:tblStyle w:val="Tabelacomgrade"/>
        <w:tblW w:w="0" w:type="auto"/>
        <w:tblLook w:val="04A0"/>
      </w:tblPr>
      <w:tblGrid>
        <w:gridCol w:w="14144"/>
      </w:tblGrid>
      <w:tr w:rsidR="004C77FD" w:rsidRPr="00407BBF" w:rsidTr="00B866ED">
        <w:trPr>
          <w:trHeight w:val="8128"/>
        </w:trPr>
        <w:tc>
          <w:tcPr>
            <w:tcW w:w="14144" w:type="dxa"/>
          </w:tcPr>
          <w:p w:rsidR="004C77FD" w:rsidRPr="00407BBF" w:rsidRDefault="00B866ED" w:rsidP="00B866ED">
            <w:pPr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488162" cy="5082363"/>
                  <wp:effectExtent l="19050" t="0" r="8138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 retornar ao cliente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1795" t="2931" r="1782" b="2769"/>
                          <a:stretch/>
                        </pic:blipFill>
                        <pic:spPr bwMode="auto">
                          <a:xfrm>
                            <a:off x="0" y="0"/>
                            <a:ext cx="8499792" cy="5089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FD2" w:rsidRPr="00407BBF" w:rsidRDefault="00E05FD2" w:rsidP="00E05FD2">
      <w:pPr>
        <w:pStyle w:val="Ttulo3"/>
      </w:pPr>
      <w:bookmarkStart w:id="44" w:name="_Toc514890554"/>
      <w:r w:rsidRPr="00407BBF">
        <w:lastRenderedPageBreak/>
        <w:t>Modelagem com notação BPMN</w:t>
      </w:r>
      <w:bookmarkEnd w:id="44"/>
    </w:p>
    <w:tbl>
      <w:tblPr>
        <w:tblStyle w:val="Tabelacomgrade"/>
        <w:tblW w:w="14234" w:type="dxa"/>
        <w:tblLook w:val="04A0"/>
      </w:tblPr>
      <w:tblGrid>
        <w:gridCol w:w="14234"/>
      </w:tblGrid>
      <w:tr w:rsidR="00E05FD2" w:rsidRPr="00407BBF" w:rsidTr="002E567F">
        <w:trPr>
          <w:trHeight w:val="7658"/>
        </w:trPr>
        <w:tc>
          <w:tcPr>
            <w:tcW w:w="14234" w:type="dxa"/>
            <w:vAlign w:val="center"/>
          </w:tcPr>
          <w:p w:rsidR="00E05FD2" w:rsidRPr="00407BBF" w:rsidRDefault="008F66B6" w:rsidP="002E567F">
            <w:pPr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8686800" cy="4381500"/>
                  <wp:effectExtent l="19050" t="0" r="0" b="0"/>
                  <wp:docPr id="2" name="Imagem 1" descr="RETORNO_DO_CLIENTE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TORNO_DO_CLIENTEPreview.png"/>
                          <pic:cNvPicPr/>
                        </pic:nvPicPr>
                        <pic:blipFill>
                          <a:blip r:embed="rId22" cstate="print"/>
                          <a:srcRect r="2314" b="2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1C9" w:rsidRPr="00407BBF" w:rsidRDefault="002F61C9" w:rsidP="00E05FD2">
      <w:pPr>
        <w:rPr>
          <w:rFonts w:ascii="Arial" w:hAnsi="Arial" w:cs="Arial"/>
          <w:kern w:val="32"/>
          <w:sz w:val="28"/>
          <w:szCs w:val="32"/>
        </w:rPr>
        <w:sectPr w:rsidR="002F61C9" w:rsidRPr="00407BBF" w:rsidSect="002F61C9">
          <w:pgSz w:w="16840" w:h="11907" w:orient="landscape" w:code="9"/>
          <w:pgMar w:top="1418" w:right="1418" w:bottom="1701" w:left="1418" w:header="720" w:footer="720" w:gutter="0"/>
          <w:cols w:space="720"/>
          <w:docGrid w:linePitch="360"/>
        </w:sectPr>
      </w:pPr>
    </w:p>
    <w:p w:rsidR="002F61C9" w:rsidRPr="00407BBF" w:rsidRDefault="002F61C9" w:rsidP="002F61C9">
      <w:pPr>
        <w:pStyle w:val="Ttulo1"/>
      </w:pPr>
      <w:bookmarkStart w:id="45" w:name="_Toc514890555"/>
      <w:r w:rsidRPr="00407BBF">
        <w:lastRenderedPageBreak/>
        <w:t>Mapeamento do Processo modelado para Casos de Uso</w:t>
      </w:r>
      <w:bookmarkEnd w:id="45"/>
    </w:p>
    <w:p w:rsidR="00852191" w:rsidRDefault="00852191" w:rsidP="00852191">
      <w:pPr>
        <w:pStyle w:val="Ttulo2"/>
      </w:pPr>
      <w:bookmarkStart w:id="46" w:name="_Toc379984535"/>
      <w:bookmarkStart w:id="47" w:name="_Toc514890556"/>
      <w:r>
        <w:t>Processo: Macroprocesso</w:t>
      </w:r>
      <w:bookmarkEnd w:id="47"/>
    </w:p>
    <w:p w:rsidR="00852191" w:rsidRPr="00407BBF" w:rsidRDefault="00852191" w:rsidP="00852191">
      <w:pPr>
        <w:pStyle w:val="Ttulo3"/>
      </w:pPr>
      <w:bookmarkStart w:id="48" w:name="_Toc514890557"/>
      <w:r w:rsidRPr="00407BBF">
        <w:t>Diagrama de contexto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5E6BC0" w:rsidP="005E6BC0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004310" cy="6949440"/>
                  <wp:effectExtent l="19050" t="0" r="0" b="0"/>
                  <wp:docPr id="3" name="Imagem 2" descr="Orçamentação_de_obra_caso_de_uso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çamentação_de_obra_caso_de_uso(1).png"/>
                          <pic:cNvPicPr/>
                        </pic:nvPicPr>
                        <pic:blipFill>
                          <a:blip r:embed="rId23" cstate="print"/>
                          <a:srcRect t="2609" b="2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310" cy="694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E54" w:rsidRPr="00407BBF" w:rsidRDefault="00852191" w:rsidP="00230E54">
      <w:pPr>
        <w:pStyle w:val="Ttulo3"/>
      </w:pPr>
      <w:bookmarkStart w:id="49" w:name="_Toc514890558"/>
      <w:r w:rsidRPr="00407BBF">
        <w:lastRenderedPageBreak/>
        <w:t>Descrição alto nível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230E54" w:rsidRPr="00407BBF" w:rsidTr="00AF7F26">
        <w:trPr>
          <w:trHeight w:val="568"/>
        </w:trPr>
        <w:tc>
          <w:tcPr>
            <w:tcW w:w="8780" w:type="dxa"/>
          </w:tcPr>
          <w:p w:rsidR="00230E54" w:rsidRPr="00407BBF" w:rsidRDefault="00D773BC" w:rsidP="00230E54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5486400" cy="4969510"/>
                  <wp:effectExtent l="1905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969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F57A07" w:rsidP="00852191">
      <w:pPr>
        <w:pStyle w:val="Ttulo3"/>
      </w:pPr>
      <w:bookmarkStart w:id="50" w:name="_Toc514890559"/>
      <w:r>
        <w:t>D</w:t>
      </w:r>
      <w:r w:rsidR="00852191" w:rsidRPr="00407BBF">
        <w:t>escrição sobre o sistema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3451"/>
        </w:trPr>
        <w:tc>
          <w:tcPr>
            <w:tcW w:w="8780" w:type="dxa"/>
          </w:tcPr>
          <w:p w:rsidR="00852191" w:rsidRPr="00407BBF" w:rsidRDefault="00852191" w:rsidP="00A40F00">
            <w:pPr>
              <w:pStyle w:val="Tabela"/>
              <w:jc w:val="center"/>
              <w:rPr>
                <w:rFonts w:ascii="Arial" w:hAnsi="Arial" w:cs="Arial"/>
                <w:color w:val="FF0000"/>
              </w:rPr>
            </w:pPr>
          </w:p>
          <w:p w:rsidR="00852191" w:rsidRPr="00407BBF" w:rsidRDefault="00852191" w:rsidP="00A40F00">
            <w:pPr>
              <w:pStyle w:val="Tabela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color w:val="FF0000"/>
              </w:rPr>
              <w:t>&lt; Insira aqui uma descrição sobre como será o sistema/software proposto para a empresa&gt;</w:t>
            </w: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</w:tc>
      </w:tr>
    </w:tbl>
    <w:p w:rsidR="00DE4F10" w:rsidRDefault="00852191" w:rsidP="006B32E6">
      <w:pPr>
        <w:pStyle w:val="Ttulo2"/>
      </w:pPr>
      <w:bookmarkStart w:id="51" w:name="_Toc514890560"/>
      <w:r>
        <w:t>Processo: Atender cliente</w:t>
      </w:r>
      <w:bookmarkEnd w:id="51"/>
    </w:p>
    <w:p w:rsidR="006B32E6" w:rsidRPr="00407BBF" w:rsidRDefault="006B32E6" w:rsidP="00DE4F10">
      <w:pPr>
        <w:pStyle w:val="Ttulo3"/>
      </w:pPr>
      <w:bookmarkStart w:id="52" w:name="_Toc514890561"/>
      <w:r w:rsidRPr="00407BBF">
        <w:lastRenderedPageBreak/>
        <w:t>Diagrama de contexto</w:t>
      </w:r>
      <w:bookmarkEnd w:id="46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6B32E6" w:rsidRPr="00407BBF" w:rsidTr="00D75140">
        <w:trPr>
          <w:trHeight w:val="568"/>
        </w:trPr>
        <w:tc>
          <w:tcPr>
            <w:tcW w:w="8780" w:type="dxa"/>
          </w:tcPr>
          <w:p w:rsidR="006B32E6" w:rsidRPr="00407BBF" w:rsidRDefault="00F57A07" w:rsidP="00F57A07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476584" cy="2910177"/>
                  <wp:effectExtent l="19050" t="0" r="166" b="0"/>
                  <wp:docPr id="5" name="Imagem 4" descr="Processo- Visita Técn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- Visita Técnica.png"/>
                          <pic:cNvPicPr/>
                        </pic:nvPicPr>
                        <pic:blipFill>
                          <a:blip r:embed="rId25" cstate="print"/>
                          <a:srcRect l="2846" t="13274" r="15435" b="5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584" cy="291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E54" w:rsidRPr="00407BBF" w:rsidRDefault="00FB1EA4" w:rsidP="00230E54">
      <w:pPr>
        <w:pStyle w:val="Ttulo3"/>
      </w:pPr>
      <w:bookmarkStart w:id="53" w:name="_Toc514890562"/>
      <w:r w:rsidRPr="00407BBF">
        <w:t>Descrição alto nível</w:t>
      </w:r>
      <w:bookmarkEnd w:id="26"/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230E54" w:rsidRPr="00407BBF" w:rsidTr="00AF7F26">
        <w:trPr>
          <w:trHeight w:val="568"/>
        </w:trPr>
        <w:tc>
          <w:tcPr>
            <w:tcW w:w="8780" w:type="dxa"/>
          </w:tcPr>
          <w:p w:rsidR="00230E54" w:rsidRPr="00407BBF" w:rsidRDefault="00230E54" w:rsidP="00230E54">
            <w:pPr>
              <w:pStyle w:val="Tabela"/>
              <w:jc w:val="center"/>
              <w:rPr>
                <w:rFonts w:ascii="Arial" w:hAnsi="Arial" w:cs="Arial"/>
              </w:rPr>
            </w:pPr>
            <w:r w:rsidRPr="00230E54">
              <w:rPr>
                <w:rFonts w:ascii="Arial" w:hAnsi="Arial" w:cs="Arial"/>
              </w:rPr>
              <w:drawing>
                <wp:inline distT="0" distB="0" distL="0" distR="0">
                  <wp:extent cx="5467350" cy="3009049"/>
                  <wp:effectExtent l="19050" t="0" r="0" b="0"/>
                  <wp:docPr id="20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009" cy="3011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0F3A" w:rsidRPr="00407BBF" w:rsidRDefault="00AD49F8" w:rsidP="00852191">
      <w:pPr>
        <w:pStyle w:val="Ttulo3"/>
      </w:pPr>
      <w:bookmarkStart w:id="54" w:name="_Toc514890563"/>
      <w:r>
        <w:t>D</w:t>
      </w:r>
      <w:r w:rsidR="00B50DF2">
        <w:t>e</w:t>
      </w:r>
      <w:r w:rsidR="00FB1EA4" w:rsidRPr="00407BBF">
        <w:t>scrição sobre o sistema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82495" w:rsidRPr="00407BBF" w:rsidTr="00852191">
        <w:trPr>
          <w:trHeight w:val="3451"/>
        </w:trPr>
        <w:tc>
          <w:tcPr>
            <w:tcW w:w="8780" w:type="dxa"/>
          </w:tcPr>
          <w:p w:rsidR="00082495" w:rsidRPr="00407BBF" w:rsidRDefault="00082495" w:rsidP="00D75140">
            <w:pPr>
              <w:pStyle w:val="Tabela"/>
              <w:jc w:val="center"/>
              <w:rPr>
                <w:rFonts w:ascii="Arial" w:hAnsi="Arial" w:cs="Arial"/>
                <w:color w:val="FF0000"/>
              </w:rPr>
            </w:pPr>
          </w:p>
          <w:p w:rsidR="00082495" w:rsidRPr="00407BBF" w:rsidRDefault="00082495" w:rsidP="00D75140">
            <w:pPr>
              <w:pStyle w:val="Tabela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color w:val="FF0000"/>
              </w:rPr>
              <w:t>&lt; Insira aqui uma descrição sobre como será o sistema/software proposto para a empresa&gt;</w:t>
            </w: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  <w:p w:rsidR="00082495" w:rsidRPr="00407BBF" w:rsidRDefault="00082495" w:rsidP="00D75140">
            <w:pPr>
              <w:pStyle w:val="Tabela"/>
              <w:rPr>
                <w:rFonts w:ascii="Arial" w:hAnsi="Arial" w:cs="Arial"/>
              </w:rPr>
            </w:pPr>
          </w:p>
        </w:tc>
      </w:tr>
    </w:tbl>
    <w:p w:rsidR="00852191" w:rsidRDefault="00852191" w:rsidP="00852191">
      <w:pPr>
        <w:pStyle w:val="Ttulo2"/>
      </w:pPr>
      <w:bookmarkStart w:id="55" w:name="_Toc514890564"/>
      <w:r>
        <w:t>Processo: Realizar visita técnica</w:t>
      </w:r>
      <w:bookmarkEnd w:id="55"/>
    </w:p>
    <w:p w:rsidR="00852191" w:rsidRPr="00407BBF" w:rsidRDefault="00852191" w:rsidP="00852191">
      <w:pPr>
        <w:pStyle w:val="Ttulo3"/>
      </w:pPr>
      <w:bookmarkStart w:id="56" w:name="_Toc514890565"/>
      <w:r w:rsidRPr="00407BBF">
        <w:t>Diagrama de contexto</w:t>
      </w:r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230E54" w:rsidP="00230E54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5486400" cy="3186430"/>
                  <wp:effectExtent l="19050" t="0" r="0" b="0"/>
                  <wp:docPr id="19" name="Imagem 18" descr="Processo- Visita Técn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- Visita Técnic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E54" w:rsidRPr="00407BBF" w:rsidRDefault="00852191" w:rsidP="00230E54">
      <w:pPr>
        <w:pStyle w:val="Ttulo3"/>
      </w:pPr>
      <w:bookmarkStart w:id="57" w:name="_Toc514890566"/>
      <w:r w:rsidRPr="00407BBF">
        <w:t>Descrição alto nível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230E54" w:rsidRPr="00407BBF" w:rsidTr="00AF7F26">
        <w:trPr>
          <w:trHeight w:val="568"/>
        </w:trPr>
        <w:tc>
          <w:tcPr>
            <w:tcW w:w="8780" w:type="dxa"/>
          </w:tcPr>
          <w:p w:rsidR="00230E54" w:rsidRPr="00407BBF" w:rsidRDefault="00013D09" w:rsidP="00230E54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5486400" cy="1765300"/>
                  <wp:effectExtent l="19050" t="0" r="0" b="0"/>
                  <wp:docPr id="23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76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58" w:name="_Toc514890567"/>
      <w:r w:rsidRPr="00407BBF">
        <w:t>Descrição sobre o sistema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013D09">
        <w:trPr>
          <w:trHeight w:val="874"/>
        </w:trPr>
        <w:tc>
          <w:tcPr>
            <w:tcW w:w="8780" w:type="dxa"/>
          </w:tcPr>
          <w:p w:rsidR="00852191" w:rsidRPr="00407BBF" w:rsidRDefault="00013D09" w:rsidP="00A40F00">
            <w:pPr>
              <w:pStyle w:val="Tabela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5486400" cy="2258060"/>
                  <wp:effectExtent l="19050" t="0" r="0" b="0"/>
                  <wp:docPr id="24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258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Default="00852191" w:rsidP="00852191">
      <w:pPr>
        <w:pStyle w:val="Ttulo2"/>
      </w:pPr>
      <w:bookmarkStart w:id="59" w:name="_Toc514890568"/>
      <w:r>
        <w:t>Processo: Elaborar orçamento</w:t>
      </w:r>
      <w:bookmarkEnd w:id="59"/>
    </w:p>
    <w:p w:rsidR="00852191" w:rsidRPr="00407BBF" w:rsidRDefault="00852191" w:rsidP="00852191">
      <w:pPr>
        <w:pStyle w:val="Ttulo3"/>
      </w:pPr>
      <w:bookmarkStart w:id="60" w:name="_Toc514890569"/>
      <w:r w:rsidRPr="00407BBF">
        <w:t>Diagrama de contexto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013D09" w:rsidP="00013D09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4346216" cy="3267986"/>
                  <wp:effectExtent l="19050" t="0" r="0" b="0"/>
                  <wp:docPr id="25" name="Imagem 24" descr="Processo- Visita Técn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- Visita Técnica.png"/>
                          <pic:cNvPicPr/>
                        </pic:nvPicPr>
                        <pic:blipFill>
                          <a:blip r:embed="rId30" cstate="print"/>
                          <a:srcRect t="5435" b="5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16" cy="326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61" w:name="_Toc514890570"/>
      <w:r w:rsidRPr="00407BBF">
        <w:t>Descrição alto nível</w:t>
      </w:r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013D09" w:rsidP="00A40F00">
            <w:pPr>
              <w:pStyle w:val="Tabela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5478145" cy="4237990"/>
                  <wp:effectExtent l="19050" t="0" r="8255" b="0"/>
                  <wp:docPr id="26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423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62" w:name="_Toc514890571"/>
      <w:r w:rsidRPr="00407BBF">
        <w:t>Descrição sobre o sistema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3451"/>
        </w:trPr>
        <w:tc>
          <w:tcPr>
            <w:tcW w:w="8780" w:type="dxa"/>
          </w:tcPr>
          <w:p w:rsidR="00852191" w:rsidRPr="00407BBF" w:rsidRDefault="00852191" w:rsidP="00A40F00">
            <w:pPr>
              <w:pStyle w:val="Tabela"/>
              <w:jc w:val="center"/>
              <w:rPr>
                <w:rFonts w:ascii="Arial" w:hAnsi="Arial" w:cs="Arial"/>
                <w:color w:val="FF0000"/>
              </w:rPr>
            </w:pPr>
          </w:p>
          <w:p w:rsidR="00852191" w:rsidRPr="00407BBF" w:rsidRDefault="00852191" w:rsidP="00A40F00">
            <w:pPr>
              <w:pStyle w:val="Tabela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color w:val="FF0000"/>
              </w:rPr>
              <w:t>&lt; Insira aqui uma descrição sobre como será o sistema/software proposto para a empresa&gt;</w:t>
            </w: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</w:tc>
      </w:tr>
    </w:tbl>
    <w:p w:rsidR="00852191" w:rsidRDefault="00852191" w:rsidP="00852191">
      <w:pPr>
        <w:pStyle w:val="Ttulo2"/>
      </w:pPr>
      <w:bookmarkStart w:id="63" w:name="_Toc514890572"/>
      <w:r>
        <w:t xml:space="preserve">Processo: Elaborar </w:t>
      </w:r>
      <w:r w:rsidR="00013D09">
        <w:t>proposta</w:t>
      </w:r>
      <w:bookmarkEnd w:id="63"/>
    </w:p>
    <w:p w:rsidR="00852191" w:rsidRPr="00407BBF" w:rsidRDefault="00852191" w:rsidP="00852191">
      <w:pPr>
        <w:pStyle w:val="Ttulo3"/>
      </w:pPr>
      <w:bookmarkStart w:id="64" w:name="_Toc514890573"/>
      <w:r w:rsidRPr="00407BBF">
        <w:t>Diagrama de contexto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013D09" w:rsidP="00013D09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88122" cy="4762833"/>
                  <wp:effectExtent l="19050" t="0" r="0" b="0"/>
                  <wp:docPr id="27" name="Imagem 26" descr="Processo- Visita Técn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- Visita Técnica.png"/>
                          <pic:cNvPicPr/>
                        </pic:nvPicPr>
                        <pic:blipFill>
                          <a:blip r:embed="rId32" cstate="print"/>
                          <a:srcRect t="3709" b="3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122" cy="4762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65" w:name="_Toc514890574"/>
      <w:r w:rsidRPr="00407BBF">
        <w:t>Descrição alto nível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013D09" w:rsidP="00A40F00">
            <w:pPr>
              <w:pStyle w:val="Tabela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5486400" cy="4262120"/>
                  <wp:effectExtent l="1905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26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66" w:name="_Toc514890575"/>
      <w:r w:rsidRPr="00407BBF">
        <w:t>Descrição sobre o sistema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3451"/>
        </w:trPr>
        <w:tc>
          <w:tcPr>
            <w:tcW w:w="8780" w:type="dxa"/>
          </w:tcPr>
          <w:p w:rsidR="00852191" w:rsidRPr="00407BBF" w:rsidRDefault="00852191" w:rsidP="00A40F00">
            <w:pPr>
              <w:pStyle w:val="Tabela"/>
              <w:jc w:val="center"/>
              <w:rPr>
                <w:rFonts w:ascii="Arial" w:hAnsi="Arial" w:cs="Arial"/>
                <w:color w:val="FF0000"/>
              </w:rPr>
            </w:pPr>
          </w:p>
          <w:p w:rsidR="00852191" w:rsidRPr="00407BBF" w:rsidRDefault="00852191" w:rsidP="00A40F00">
            <w:pPr>
              <w:pStyle w:val="Tabela"/>
              <w:jc w:val="center"/>
              <w:rPr>
                <w:rFonts w:ascii="Arial" w:hAnsi="Arial" w:cs="Arial"/>
              </w:rPr>
            </w:pPr>
            <w:r w:rsidRPr="00407BBF">
              <w:rPr>
                <w:rFonts w:ascii="Arial" w:hAnsi="Arial" w:cs="Arial"/>
                <w:color w:val="FF0000"/>
              </w:rPr>
              <w:t>&lt; Insira aqui uma descrição sobre como será o sistema/software proposto para a empresa&gt;</w:t>
            </w: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</w:tc>
      </w:tr>
    </w:tbl>
    <w:p w:rsidR="00852191" w:rsidRPr="00407BBF" w:rsidRDefault="00852191" w:rsidP="00852191">
      <w:pPr>
        <w:rPr>
          <w:rFonts w:ascii="Arial" w:hAnsi="Arial" w:cs="Arial"/>
        </w:rPr>
      </w:pPr>
    </w:p>
    <w:p w:rsidR="00852191" w:rsidRPr="00407BBF" w:rsidRDefault="00852191" w:rsidP="00852191">
      <w:pPr>
        <w:pStyle w:val="Ttulo1"/>
        <w:numPr>
          <w:ilvl w:val="0"/>
          <w:numId w:val="0"/>
        </w:numPr>
      </w:pPr>
    </w:p>
    <w:p w:rsidR="00852191" w:rsidRDefault="00852191" w:rsidP="00852191">
      <w:pPr>
        <w:pStyle w:val="Ttulo2"/>
      </w:pPr>
      <w:bookmarkStart w:id="67" w:name="_Toc514890576"/>
      <w:r>
        <w:t>Processo: Retornar ao cliente</w:t>
      </w:r>
      <w:bookmarkEnd w:id="67"/>
    </w:p>
    <w:p w:rsidR="00852191" w:rsidRPr="00407BBF" w:rsidRDefault="00852191" w:rsidP="00852191">
      <w:pPr>
        <w:pStyle w:val="Ttulo3"/>
      </w:pPr>
      <w:bookmarkStart w:id="68" w:name="_Toc514890577"/>
      <w:r w:rsidRPr="00407BBF">
        <w:t>Diagrama de contexto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D773BC" w:rsidP="00A40F00">
            <w:pPr>
              <w:pStyle w:val="Tabela"/>
              <w:rPr>
                <w:rFonts w:ascii="Arial" w:hAnsi="Arial" w:cs="Arial"/>
              </w:rPr>
            </w:pPr>
            <w:r w:rsidRPr="00D773BC">
              <w:rPr>
                <w:rFonts w:ascii="Arial" w:hAnsi="Arial" w:cs="Arial"/>
              </w:rPr>
              <w:drawing>
                <wp:inline distT="0" distB="0" distL="0" distR="0">
                  <wp:extent cx="4346216" cy="3291840"/>
                  <wp:effectExtent l="19050" t="0" r="0" b="0"/>
                  <wp:docPr id="30" name="Imagem 28" descr="Processo- Visita Técn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cesso- Visita Técnica.png"/>
                          <pic:cNvPicPr/>
                        </pic:nvPicPr>
                        <pic:blipFill>
                          <a:blip r:embed="rId34" cstate="print"/>
                          <a:srcRect t="5217" b="4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1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69" w:name="_Toc514890578"/>
      <w:r w:rsidRPr="00407BBF">
        <w:t>Descrição alto nível</w:t>
      </w:r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A40F00">
        <w:trPr>
          <w:trHeight w:val="568"/>
        </w:trPr>
        <w:tc>
          <w:tcPr>
            <w:tcW w:w="8780" w:type="dxa"/>
          </w:tcPr>
          <w:p w:rsidR="00852191" w:rsidRPr="00407BBF" w:rsidRDefault="00D773BC" w:rsidP="00013D09">
            <w:pPr>
              <w:pStyle w:val="Tabela"/>
              <w:jc w:val="center"/>
              <w:rPr>
                <w:rFonts w:ascii="Arial" w:hAnsi="Arial" w:cs="Arial"/>
              </w:rPr>
            </w:pPr>
            <w:r w:rsidRPr="00D773BC">
              <w:rPr>
                <w:rFonts w:ascii="Arial" w:hAnsi="Arial" w:cs="Arial"/>
              </w:rPr>
              <w:lastRenderedPageBreak/>
              <w:drawing>
                <wp:inline distT="0" distB="0" distL="0" distR="0">
                  <wp:extent cx="5478145" cy="4906010"/>
                  <wp:effectExtent l="19050" t="0" r="8255" b="0"/>
                  <wp:docPr id="288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4906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191" w:rsidRPr="00407BBF" w:rsidRDefault="00852191" w:rsidP="00852191">
      <w:pPr>
        <w:pStyle w:val="Ttulo3"/>
      </w:pPr>
      <w:bookmarkStart w:id="70" w:name="_Toc514890579"/>
      <w:r w:rsidRPr="00407BBF">
        <w:t>Descrição sobre o sistema</w:t>
      </w:r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852191" w:rsidRPr="00407BBF" w:rsidTr="00013D09">
        <w:trPr>
          <w:trHeight w:val="1992"/>
        </w:trPr>
        <w:tc>
          <w:tcPr>
            <w:tcW w:w="8780" w:type="dxa"/>
          </w:tcPr>
          <w:p w:rsidR="00852191" w:rsidRPr="00407BBF" w:rsidRDefault="00852191" w:rsidP="00A40F00">
            <w:pPr>
              <w:pStyle w:val="Tabela"/>
              <w:rPr>
                <w:rFonts w:ascii="Arial" w:hAnsi="Arial" w:cs="Arial"/>
              </w:rPr>
            </w:pPr>
          </w:p>
        </w:tc>
      </w:tr>
    </w:tbl>
    <w:p w:rsidR="00852191" w:rsidRDefault="00852191" w:rsidP="00852191">
      <w:pPr>
        <w:pStyle w:val="Ttulo2"/>
        <w:numPr>
          <w:ilvl w:val="0"/>
          <w:numId w:val="0"/>
        </w:numPr>
        <w:ind w:left="576"/>
      </w:pPr>
    </w:p>
    <w:p w:rsidR="00852191" w:rsidRPr="00852191" w:rsidRDefault="00852191" w:rsidP="00852191"/>
    <w:p w:rsidR="00AF7F26" w:rsidRDefault="00082495" w:rsidP="00AF7F26">
      <w:pPr>
        <w:pStyle w:val="Ttulo2"/>
      </w:pPr>
      <w:bookmarkStart w:id="71" w:name="_Toc514890580"/>
      <w:r w:rsidRPr="00407BBF">
        <w:lastRenderedPageBreak/>
        <w:t>Protótipo do sistem</w:t>
      </w:r>
      <w:r w:rsidR="00AF7F26">
        <w:t>a</w:t>
      </w:r>
      <w:bookmarkEnd w:id="71"/>
    </w:p>
    <w:p w:rsidR="00AF7F26" w:rsidRPr="00AF7F26" w:rsidRDefault="00AF7F26" w:rsidP="00AF7F26">
      <w:pPr>
        <w:pStyle w:val="Ttulo3"/>
      </w:pPr>
      <w:bookmarkStart w:id="72" w:name="_Toc514890581"/>
      <w:proofErr w:type="spellStart"/>
      <w:r>
        <w:t>Mobile</w:t>
      </w:r>
      <w:bookmarkEnd w:id="7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110F3A" w:rsidRPr="00407BBF" w:rsidTr="00D75140">
        <w:trPr>
          <w:trHeight w:val="568"/>
        </w:trPr>
        <w:tc>
          <w:tcPr>
            <w:tcW w:w="8780" w:type="dxa"/>
          </w:tcPr>
          <w:p w:rsidR="00110F3A" w:rsidRPr="00407BBF" w:rsidRDefault="00782E8A" w:rsidP="00393A39">
            <w:pPr>
              <w:pStyle w:val="Tabela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1843748" cy="3600000"/>
                  <wp:effectExtent l="19050" t="0" r="4102" b="0"/>
                  <wp:docPr id="304" name="Imagem 299" descr="Scre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4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7F26">
              <w:rPr>
                <w:rFonts w:ascii="Arial" w:hAnsi="Arial" w:cs="Arial"/>
                <w:noProof/>
              </w:rPr>
              <w:drawing>
                <wp:inline distT="0" distB="0" distL="0" distR="0">
                  <wp:extent cx="1843751" cy="3600000"/>
                  <wp:effectExtent l="19050" t="0" r="4099" b="0"/>
                  <wp:docPr id="296" name="Imagem 295" descr="Ag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enda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51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7F26">
              <w:rPr>
                <w:rFonts w:ascii="Arial" w:hAnsi="Arial" w:cs="Arial"/>
                <w:noProof/>
              </w:rPr>
              <w:drawing>
                <wp:inline distT="0" distB="0" distL="0" distR="0">
                  <wp:extent cx="1843749" cy="3600000"/>
                  <wp:effectExtent l="19050" t="0" r="4101" b="0"/>
                  <wp:docPr id="297" name="Imagem 296" descr="Cadastrar Nova Visita - Prox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Nova Visita - Proximo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4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7F26">
              <w:rPr>
                <w:rFonts w:ascii="Arial" w:hAnsi="Arial" w:cs="Arial"/>
                <w:noProof/>
              </w:rPr>
              <w:drawing>
                <wp:inline distT="0" distB="0" distL="0" distR="0">
                  <wp:extent cx="1843751" cy="3600000"/>
                  <wp:effectExtent l="19050" t="0" r="4099" b="0"/>
                  <wp:docPr id="298" name="Imagem 297" descr="Cadastrar Nova Visi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ar Nova Visit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51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7F26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1871022" cy="3600000"/>
                  <wp:effectExtent l="19050" t="0" r="0" b="0"/>
                  <wp:docPr id="299" name="Imagem 298" descr="Dia de visi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 de visita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02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7F26">
              <w:rPr>
                <w:rFonts w:ascii="Arial" w:hAnsi="Arial" w:cs="Arial"/>
                <w:noProof/>
              </w:rPr>
              <w:drawing>
                <wp:inline distT="0" distB="0" distL="0" distR="0">
                  <wp:extent cx="1843750" cy="3600000"/>
                  <wp:effectExtent l="19050" t="0" r="4100" b="0"/>
                  <wp:docPr id="301" name="Imagem 300" descr="Visita anterior selecion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ita anterior selecionada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7F26">
              <w:rPr>
                <w:rFonts w:ascii="Arial" w:hAnsi="Arial" w:cs="Arial"/>
                <w:noProof/>
              </w:rPr>
              <w:drawing>
                <wp:inline distT="0" distB="0" distL="0" distR="0">
                  <wp:extent cx="1843749" cy="3600000"/>
                  <wp:effectExtent l="19050" t="0" r="4101" b="0"/>
                  <wp:docPr id="302" name="Imagem 301" descr="Visitas Anteri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itas Anteriores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4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E8A" w:rsidRPr="00AF7F26" w:rsidRDefault="00782E8A" w:rsidP="00782E8A">
      <w:pPr>
        <w:pStyle w:val="Ttulo3"/>
      </w:pPr>
      <w:bookmarkStart w:id="73" w:name="_Toc514890582"/>
      <w:r>
        <w:lastRenderedPageBreak/>
        <w:t>Desktop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782E8A" w:rsidRPr="00407BBF" w:rsidTr="00CB56EF">
        <w:trPr>
          <w:trHeight w:val="568"/>
        </w:trPr>
        <w:tc>
          <w:tcPr>
            <w:tcW w:w="8780" w:type="dxa"/>
          </w:tcPr>
          <w:p w:rsidR="00782E8A" w:rsidRPr="00407BBF" w:rsidRDefault="00782E8A" w:rsidP="00CB56EF">
            <w:pPr>
              <w:pStyle w:val="Tabela"/>
              <w:rPr>
                <w:rFonts w:ascii="Arial" w:hAnsi="Arial" w:cs="Arial"/>
              </w:rPr>
            </w:pPr>
          </w:p>
        </w:tc>
      </w:tr>
    </w:tbl>
    <w:p w:rsidR="00782E8A" w:rsidRPr="00407BBF" w:rsidRDefault="00782E8A" w:rsidP="006B32E6">
      <w:pPr>
        <w:rPr>
          <w:rFonts w:ascii="Arial" w:hAnsi="Arial" w:cs="Arial"/>
        </w:rPr>
      </w:pPr>
    </w:p>
    <w:p w:rsidR="00244CC1" w:rsidRPr="00407BBF" w:rsidRDefault="00244CC1" w:rsidP="00244CC1">
      <w:pPr>
        <w:pStyle w:val="Ttulo1"/>
      </w:pPr>
      <w:bookmarkStart w:id="74" w:name="_Toc514890583"/>
      <w:r w:rsidRPr="00407BBF">
        <w:lastRenderedPageBreak/>
        <w:t>Anexos</w:t>
      </w:r>
      <w:bookmarkEnd w:id="74"/>
    </w:p>
    <w:p w:rsidR="00110F3A" w:rsidRPr="00407BBF" w:rsidRDefault="00110F3A" w:rsidP="00110F3A">
      <w:pPr>
        <w:rPr>
          <w:rFonts w:ascii="Arial" w:hAnsi="Arial" w:cs="Arial"/>
        </w:rPr>
      </w:pPr>
    </w:p>
    <w:tbl>
      <w:tblPr>
        <w:tblStyle w:val="Tabelacomgrade"/>
        <w:tblW w:w="0" w:type="auto"/>
        <w:tblLook w:val="04A0"/>
      </w:tblPr>
      <w:tblGrid>
        <w:gridCol w:w="8928"/>
      </w:tblGrid>
      <w:tr w:rsidR="00FB1EA4" w:rsidRPr="00407BBF" w:rsidTr="00FB1EA4">
        <w:tc>
          <w:tcPr>
            <w:tcW w:w="8928" w:type="dxa"/>
          </w:tcPr>
          <w:p w:rsidR="00A23C1B" w:rsidRDefault="00A23C1B" w:rsidP="00110F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links abaixo apontam para os arquivos pesquisados a respeito dos processos verificados nesta obra.</w:t>
            </w:r>
          </w:p>
          <w:p w:rsidR="00A23C1B" w:rsidRDefault="00A23C1B" w:rsidP="00110F3A">
            <w:pPr>
              <w:rPr>
                <w:rFonts w:ascii="Arial" w:hAnsi="Arial" w:cs="Arial"/>
              </w:rPr>
            </w:pPr>
          </w:p>
          <w:p w:rsidR="007317BE" w:rsidRDefault="00F64D25" w:rsidP="00110F3A">
            <w:pPr>
              <w:rPr>
                <w:rFonts w:ascii="Arial" w:hAnsi="Arial" w:cs="Arial"/>
              </w:rPr>
            </w:pPr>
            <w:hyperlink r:id="rId43" w:history="1">
              <w:r w:rsidR="007317BE" w:rsidRPr="006E269F">
                <w:rPr>
                  <w:rStyle w:val="Hyperlink"/>
                  <w:rFonts w:ascii="Arial" w:hAnsi="Arial" w:cs="Arial"/>
                </w:rPr>
                <w:t>Predial</w:t>
              </w:r>
            </w:hyperlink>
          </w:p>
          <w:p w:rsidR="00FB1EA4" w:rsidRDefault="00F64D25" w:rsidP="00110F3A">
            <w:pPr>
              <w:rPr>
                <w:rFonts w:ascii="Arial" w:hAnsi="Arial" w:cs="Arial"/>
              </w:rPr>
            </w:pPr>
            <w:hyperlink r:id="rId44" w:history="1">
              <w:r w:rsidR="007317BE" w:rsidRPr="00A23C1B">
                <w:rPr>
                  <w:rStyle w:val="Hyperlink"/>
                  <w:rFonts w:ascii="Arial" w:hAnsi="Arial" w:cs="Arial"/>
                </w:rPr>
                <w:t>Orçamento de Reformas e Manutenções Prediais</w:t>
              </w:r>
            </w:hyperlink>
          </w:p>
          <w:p w:rsidR="007317BE" w:rsidRDefault="00F64D25" w:rsidP="00110F3A">
            <w:pPr>
              <w:rPr>
                <w:rFonts w:ascii="Arial" w:hAnsi="Arial" w:cs="Arial"/>
              </w:rPr>
            </w:pPr>
            <w:hyperlink r:id="rId45" w:history="1">
              <w:r w:rsidR="007317BE" w:rsidRPr="00A23C1B">
                <w:rPr>
                  <w:rStyle w:val="Hyperlink"/>
                  <w:rFonts w:ascii="Arial" w:hAnsi="Arial" w:cs="Arial"/>
                </w:rPr>
                <w:t>TCC – Gabriela Almeida</w:t>
              </w:r>
            </w:hyperlink>
          </w:p>
          <w:p w:rsidR="00FB1EA4" w:rsidRDefault="00F64D25" w:rsidP="00110F3A">
            <w:pPr>
              <w:rPr>
                <w:rFonts w:ascii="Arial" w:hAnsi="Arial" w:cs="Arial"/>
              </w:rPr>
            </w:pPr>
            <w:hyperlink r:id="rId46" w:history="1">
              <w:r w:rsidR="007317BE" w:rsidRPr="00A23C1B">
                <w:rPr>
                  <w:rStyle w:val="Hyperlink"/>
                  <w:rFonts w:ascii="Arial" w:hAnsi="Arial" w:cs="Arial"/>
                </w:rPr>
                <w:t>PSO 01 – Serviço de Atendimento ao Cliente</w:t>
              </w:r>
            </w:hyperlink>
          </w:p>
          <w:p w:rsidR="007317BE" w:rsidRDefault="00F64D25" w:rsidP="00110F3A">
            <w:pPr>
              <w:rPr>
                <w:rFonts w:ascii="Arial" w:hAnsi="Arial" w:cs="Arial"/>
              </w:rPr>
            </w:pPr>
            <w:hyperlink r:id="rId47" w:history="1">
              <w:r w:rsidR="007317BE" w:rsidRPr="00A23C1B">
                <w:rPr>
                  <w:rStyle w:val="Hyperlink"/>
                  <w:rFonts w:ascii="Arial" w:hAnsi="Arial" w:cs="Arial"/>
                </w:rPr>
                <w:t>PSO 02 – Procedimento Orçamentário R-01</w:t>
              </w:r>
            </w:hyperlink>
          </w:p>
          <w:p w:rsidR="00FB1EA4" w:rsidRDefault="00F64D25" w:rsidP="00110F3A">
            <w:pPr>
              <w:rPr>
                <w:rFonts w:ascii="Arial" w:hAnsi="Arial" w:cs="Arial"/>
              </w:rPr>
            </w:pPr>
            <w:hyperlink r:id="rId48" w:history="1">
              <w:r w:rsidR="007317BE" w:rsidRPr="00A23C1B">
                <w:rPr>
                  <w:rStyle w:val="Hyperlink"/>
                  <w:rFonts w:ascii="Arial" w:hAnsi="Arial" w:cs="Arial"/>
                </w:rPr>
                <w:t>PSO 03 – Orçamentação com uso do Software Compor90 R-01</w:t>
              </w:r>
            </w:hyperlink>
          </w:p>
          <w:p w:rsidR="00FB1EA4" w:rsidRDefault="00F64D25" w:rsidP="00110F3A">
            <w:pPr>
              <w:rPr>
                <w:rFonts w:ascii="Arial" w:hAnsi="Arial" w:cs="Arial"/>
              </w:rPr>
            </w:pPr>
            <w:hyperlink r:id="rId49" w:history="1">
              <w:r w:rsidR="007317BE" w:rsidRPr="00A23C1B">
                <w:rPr>
                  <w:rStyle w:val="Hyperlink"/>
                  <w:rFonts w:ascii="Arial" w:hAnsi="Arial" w:cs="Arial"/>
                </w:rPr>
                <w:t>PSO 04 – Proposta de Prestação de Serviços – Procedimentos Padrões R-02</w:t>
              </w:r>
            </w:hyperlink>
          </w:p>
          <w:p w:rsidR="00FB1EA4" w:rsidRDefault="00F64D25" w:rsidP="00110F3A">
            <w:pPr>
              <w:rPr>
                <w:rFonts w:ascii="Arial" w:hAnsi="Arial" w:cs="Arial"/>
              </w:rPr>
            </w:pPr>
            <w:hyperlink r:id="rId50" w:history="1">
              <w:r w:rsidR="007317BE" w:rsidRPr="00A23C1B">
                <w:rPr>
                  <w:rStyle w:val="Hyperlink"/>
                  <w:rFonts w:ascii="Arial" w:hAnsi="Arial" w:cs="Arial"/>
                </w:rPr>
                <w:t>PSO 05 – Proposta de Prestação de Serviços – Retorno a</w:t>
              </w:r>
              <w:r w:rsidR="006C2E4B">
                <w:rPr>
                  <w:rStyle w:val="Hyperlink"/>
                  <w:rFonts w:ascii="Arial" w:hAnsi="Arial" w:cs="Arial"/>
                </w:rPr>
                <w:t>o</w:t>
              </w:r>
              <w:r w:rsidR="009345C0">
                <w:rPr>
                  <w:rStyle w:val="Hyperlink"/>
                  <w:rFonts w:ascii="Arial" w:hAnsi="Arial" w:cs="Arial"/>
                </w:rPr>
                <w:t xml:space="preserve"> Cliente</w:t>
              </w:r>
              <w:r w:rsidR="007317BE" w:rsidRPr="00A23C1B">
                <w:rPr>
                  <w:rStyle w:val="Hyperlink"/>
                  <w:rFonts w:ascii="Arial" w:hAnsi="Arial" w:cs="Arial"/>
                </w:rPr>
                <w:t xml:space="preserve"> R-01</w:t>
              </w:r>
            </w:hyperlink>
          </w:p>
          <w:p w:rsidR="003C2775" w:rsidRPr="00407BBF" w:rsidRDefault="003C2775" w:rsidP="00110F3A">
            <w:pPr>
              <w:rPr>
                <w:rFonts w:ascii="Arial" w:hAnsi="Arial" w:cs="Arial"/>
              </w:rPr>
            </w:pPr>
          </w:p>
        </w:tc>
      </w:tr>
    </w:tbl>
    <w:p w:rsidR="00FB1EA4" w:rsidRPr="00407BBF" w:rsidRDefault="00FB1EA4" w:rsidP="00110F3A">
      <w:pPr>
        <w:rPr>
          <w:rFonts w:ascii="Arial" w:hAnsi="Arial" w:cs="Arial"/>
        </w:rPr>
      </w:pPr>
    </w:p>
    <w:p w:rsidR="004878CF" w:rsidRPr="00407BBF" w:rsidRDefault="004878CF" w:rsidP="004878CF">
      <w:pPr>
        <w:pStyle w:val="Ttulo1"/>
      </w:pPr>
      <w:bookmarkStart w:id="75" w:name="_Toc514890584"/>
      <w:r w:rsidRPr="00407BBF">
        <w:t>Referências Bibliográficas</w:t>
      </w:r>
      <w:bookmarkEnd w:id="75"/>
    </w:p>
    <w:p w:rsidR="004878CF" w:rsidRPr="00407BBF" w:rsidRDefault="004878CF" w:rsidP="004878CF">
      <w:pPr>
        <w:rPr>
          <w:rFonts w:ascii="Arial" w:hAnsi="Arial" w:cs="Arial"/>
        </w:rPr>
      </w:pPr>
    </w:p>
    <w:p w:rsidR="004878CF" w:rsidRPr="00D3743A" w:rsidRDefault="00D3743A" w:rsidP="00013D09">
      <w:pPr>
        <w:pStyle w:val="Livre"/>
        <w:spacing w:before="60"/>
        <w:outlineLvl w:val="0"/>
        <w:rPr>
          <w:rFonts w:ascii="Arial" w:hAnsi="Arial" w:cs="Arial"/>
          <w:bCs/>
          <w:noProof w:val="0"/>
          <w:sz w:val="24"/>
        </w:rPr>
      </w:pPr>
      <w:r w:rsidRPr="00D3743A">
        <w:rPr>
          <w:rFonts w:ascii="Arial" w:hAnsi="Arial" w:cs="Arial"/>
          <w:bCs/>
          <w:noProof w:val="0"/>
          <w:sz w:val="24"/>
        </w:rPr>
        <w:t xml:space="preserve">As </w:t>
      </w:r>
      <w:r>
        <w:rPr>
          <w:rFonts w:ascii="Arial" w:hAnsi="Arial" w:cs="Arial"/>
          <w:bCs/>
          <w:noProof w:val="0"/>
          <w:sz w:val="24"/>
        </w:rPr>
        <w:t xml:space="preserve">referências bibliográficas utilizadas para a produção deste trabalho são as que estão indicadas no item </w:t>
      </w:r>
      <w:proofErr w:type="gramStart"/>
      <w:r>
        <w:rPr>
          <w:rFonts w:ascii="Arial" w:hAnsi="Arial" w:cs="Arial"/>
          <w:bCs/>
          <w:noProof w:val="0"/>
          <w:sz w:val="24"/>
        </w:rPr>
        <w:t>5</w:t>
      </w:r>
      <w:proofErr w:type="gramEnd"/>
      <w:r>
        <w:rPr>
          <w:rFonts w:ascii="Arial" w:hAnsi="Arial" w:cs="Arial"/>
          <w:bCs/>
          <w:noProof w:val="0"/>
          <w:sz w:val="24"/>
        </w:rPr>
        <w:t xml:space="preserve"> (Anexos).</w:t>
      </w:r>
    </w:p>
    <w:sectPr w:rsidR="004878CF" w:rsidRPr="00D3743A" w:rsidSect="002F61C9">
      <w:pgSz w:w="11907" w:h="16840" w:code="9"/>
      <w:pgMar w:top="1418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7A02" w:rsidRDefault="00A87A02">
      <w:r>
        <w:separator/>
      </w:r>
    </w:p>
  </w:endnote>
  <w:endnote w:type="continuationSeparator" w:id="0">
    <w:p w:rsidR="00A87A02" w:rsidRDefault="00A87A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F26" w:rsidRDefault="00AF7F26" w:rsidP="006D348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F7F26" w:rsidRDefault="00AF7F26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5328549"/>
      <w:docPartObj>
        <w:docPartGallery w:val="Page Numbers (Bottom of Page)"/>
        <w:docPartUnique/>
      </w:docPartObj>
    </w:sdtPr>
    <w:sdtContent>
      <w:p w:rsidR="00AF7F26" w:rsidRDefault="00AF7F26">
        <w:pPr>
          <w:pStyle w:val="Rodap"/>
          <w:jc w:val="right"/>
        </w:pPr>
        <w:fldSimple w:instr="PAGE   \* MERGEFORMAT">
          <w:r w:rsidR="00393A39">
            <w:rPr>
              <w:noProof/>
            </w:rPr>
            <w:t>38</w:t>
          </w:r>
        </w:fldSimple>
      </w:p>
    </w:sdtContent>
  </w:sdt>
  <w:p w:rsidR="00AF7F26" w:rsidRDefault="00AF7F2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7A02" w:rsidRDefault="00A87A02">
      <w:r>
        <w:separator/>
      </w:r>
    </w:p>
  </w:footnote>
  <w:footnote w:type="continuationSeparator" w:id="0">
    <w:p w:rsidR="00A87A02" w:rsidRDefault="00A87A0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F26" w:rsidRDefault="00AF7F26">
    <w:pPr>
      <w:pStyle w:val="Cabealho"/>
      <w:jc w:val="right"/>
    </w:pPr>
  </w:p>
  <w:p w:rsidR="00AF7F26" w:rsidRDefault="00AF7F26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F26" w:rsidRDefault="00AF7F26">
    <w:pPr>
      <w:pStyle w:val="Cabealho"/>
    </w:pPr>
    <w:r>
      <w:t>Modelagem dos Processos de Negócios da Empresa Predial Construções e Reformas Eireli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F0EDE"/>
    <w:multiLevelType w:val="hybridMultilevel"/>
    <w:tmpl w:val="3A2AB1D2"/>
    <w:lvl w:ilvl="0" w:tplc="65E0D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54FCE3AE">
      <w:start w:val="16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77E7E9A">
      <w:start w:val="16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3D88DCF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81200F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1E029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F1E229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F38CC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8A88EF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">
    <w:nsid w:val="04D21D5F"/>
    <w:multiLevelType w:val="hybridMultilevel"/>
    <w:tmpl w:val="B3F8C6B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87383D"/>
    <w:multiLevelType w:val="hybridMultilevel"/>
    <w:tmpl w:val="76620E8C"/>
    <w:lvl w:ilvl="0" w:tplc="5CEC5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36BAE4F2">
      <w:start w:val="16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BE5E94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7025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C3762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FA902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1B9CA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B67C3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3200A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3">
    <w:nsid w:val="0A213F8B"/>
    <w:multiLevelType w:val="hybridMultilevel"/>
    <w:tmpl w:val="3F8E75F6"/>
    <w:lvl w:ilvl="0" w:tplc="F5066E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5E42E5"/>
    <w:multiLevelType w:val="hybridMultilevel"/>
    <w:tmpl w:val="598E1DFC"/>
    <w:lvl w:ilvl="0" w:tplc="A170E75C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203005"/>
    <w:multiLevelType w:val="hybridMultilevel"/>
    <w:tmpl w:val="CA362114"/>
    <w:lvl w:ilvl="0" w:tplc="9202D9E6">
      <w:start w:val="1"/>
      <w:numFmt w:val="decimal"/>
      <w:lvlText w:val="%1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256026B"/>
    <w:multiLevelType w:val="hybridMultilevel"/>
    <w:tmpl w:val="1338A30E"/>
    <w:lvl w:ilvl="0" w:tplc="EBE8C0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4E12E8"/>
    <w:multiLevelType w:val="hybridMultilevel"/>
    <w:tmpl w:val="FB1C2EAE"/>
    <w:lvl w:ilvl="0" w:tplc="37FC45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F10506"/>
    <w:multiLevelType w:val="hybridMultilevel"/>
    <w:tmpl w:val="BB565762"/>
    <w:lvl w:ilvl="0" w:tplc="65E0D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54FCE3AE">
      <w:start w:val="16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77E7E9A">
      <w:start w:val="16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3D88DCF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0409000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1E029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F1E229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F38CC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8A88EF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9">
    <w:nsid w:val="3B846990"/>
    <w:multiLevelType w:val="multilevel"/>
    <w:tmpl w:val="38C4397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044"/>
        </w:tabs>
        <w:ind w:left="104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3C5138F8"/>
    <w:multiLevelType w:val="hybridMultilevel"/>
    <w:tmpl w:val="7D5E0662"/>
    <w:lvl w:ilvl="0" w:tplc="4E8A5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8F38DD0C">
      <w:start w:val="16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8F25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1EB8E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F4761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DCECF8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57CC0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3F785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91E8E1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1">
    <w:nsid w:val="41CF52F3"/>
    <w:multiLevelType w:val="hybridMultilevel"/>
    <w:tmpl w:val="E56C1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3A5BDF"/>
    <w:multiLevelType w:val="hybridMultilevel"/>
    <w:tmpl w:val="9F180360"/>
    <w:lvl w:ilvl="0" w:tplc="1E7CF08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pt-BR" w:eastAsia="pt-BR" w:bidi="pt-BR"/>
      </w:rPr>
    </w:lvl>
    <w:lvl w:ilvl="1" w:tplc="1E7CF086">
      <w:start w:val="1"/>
      <w:numFmt w:val="decimal"/>
      <w:lvlText w:val="%2."/>
      <w:lvlJc w:val="left"/>
      <w:pPr>
        <w:ind w:left="1648" w:hanging="36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pt-BR" w:eastAsia="pt-BR" w:bidi="pt-BR"/>
      </w:rPr>
    </w:lvl>
    <w:lvl w:ilvl="2" w:tplc="0416000F">
      <w:start w:val="1"/>
      <w:numFmt w:val="decimal"/>
      <w:lvlText w:val="%3."/>
      <w:lvlJc w:val="left"/>
      <w:pPr>
        <w:ind w:left="2368" w:hanging="308"/>
        <w:jc w:val="right"/>
      </w:pPr>
      <w:rPr>
        <w:rFonts w:hint="default"/>
        <w:b/>
        <w:bCs/>
        <w:spacing w:val="-6"/>
        <w:w w:val="99"/>
        <w:sz w:val="24"/>
        <w:szCs w:val="24"/>
        <w:lang w:val="pt-BR" w:eastAsia="pt-BR" w:bidi="pt-BR"/>
      </w:rPr>
    </w:lvl>
    <w:lvl w:ilvl="3" w:tplc="DE481EFC">
      <w:start w:val="1"/>
      <w:numFmt w:val="decimal"/>
      <w:lvlText w:val="%4."/>
      <w:lvlJc w:val="left"/>
      <w:pPr>
        <w:ind w:left="3089" w:hanging="360"/>
      </w:pPr>
      <w:rPr>
        <w:rFonts w:ascii="Times New Roman" w:eastAsia="Times New Roman" w:hAnsi="Times New Roman" w:cs="Times New Roman" w:hint="default"/>
        <w:b/>
        <w:spacing w:val="-10"/>
        <w:w w:val="99"/>
        <w:sz w:val="24"/>
        <w:szCs w:val="24"/>
        <w:lang w:val="pt-BR" w:eastAsia="pt-BR" w:bidi="pt-BR"/>
      </w:rPr>
    </w:lvl>
    <w:lvl w:ilvl="4" w:tplc="AB9CF202">
      <w:numFmt w:val="bullet"/>
      <w:lvlText w:val="•"/>
      <w:lvlJc w:val="left"/>
      <w:pPr>
        <w:ind w:left="3989" w:hanging="360"/>
      </w:pPr>
      <w:rPr>
        <w:rFonts w:hint="default"/>
        <w:lang w:val="pt-BR" w:eastAsia="pt-BR" w:bidi="pt-BR"/>
      </w:rPr>
    </w:lvl>
    <w:lvl w:ilvl="5" w:tplc="B5FC0AAE">
      <w:numFmt w:val="bullet"/>
      <w:lvlText w:val="•"/>
      <w:lvlJc w:val="left"/>
      <w:pPr>
        <w:ind w:left="4890" w:hanging="360"/>
      </w:pPr>
      <w:rPr>
        <w:rFonts w:hint="default"/>
        <w:lang w:val="pt-BR" w:eastAsia="pt-BR" w:bidi="pt-BR"/>
      </w:rPr>
    </w:lvl>
    <w:lvl w:ilvl="6" w:tplc="2264A1BC">
      <w:numFmt w:val="bullet"/>
      <w:lvlText w:val="•"/>
      <w:lvlJc w:val="left"/>
      <w:pPr>
        <w:ind w:left="5791" w:hanging="360"/>
      </w:pPr>
      <w:rPr>
        <w:rFonts w:hint="default"/>
        <w:lang w:val="pt-BR" w:eastAsia="pt-BR" w:bidi="pt-BR"/>
      </w:rPr>
    </w:lvl>
    <w:lvl w:ilvl="7" w:tplc="51D26812">
      <w:numFmt w:val="bullet"/>
      <w:lvlText w:val="•"/>
      <w:lvlJc w:val="left"/>
      <w:pPr>
        <w:ind w:left="6693" w:hanging="360"/>
      </w:pPr>
      <w:rPr>
        <w:rFonts w:hint="default"/>
        <w:lang w:val="pt-BR" w:eastAsia="pt-BR" w:bidi="pt-BR"/>
      </w:rPr>
    </w:lvl>
    <w:lvl w:ilvl="8" w:tplc="17183668">
      <w:numFmt w:val="bullet"/>
      <w:lvlText w:val="•"/>
      <w:lvlJc w:val="left"/>
      <w:pPr>
        <w:ind w:left="7594" w:hanging="360"/>
      </w:pPr>
      <w:rPr>
        <w:rFonts w:hint="default"/>
        <w:lang w:val="pt-BR" w:eastAsia="pt-BR" w:bidi="pt-BR"/>
      </w:rPr>
    </w:lvl>
  </w:abstractNum>
  <w:abstractNum w:abstractNumId="13">
    <w:nsid w:val="49516B6E"/>
    <w:multiLevelType w:val="hybridMultilevel"/>
    <w:tmpl w:val="5456E33C"/>
    <w:lvl w:ilvl="0" w:tplc="35183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B85416AC">
      <w:start w:val="16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08B0B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6F7C77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D6BCA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FDBCB6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5F862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0EF2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DA1E2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4">
    <w:nsid w:val="4A043DC4"/>
    <w:multiLevelType w:val="hybridMultilevel"/>
    <w:tmpl w:val="B7BAF6A0"/>
    <w:lvl w:ilvl="0" w:tplc="139227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1CE9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82CFAE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28237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10DC40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A6725E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FA71E4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09000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plc="FB40598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02819"/>
    <w:multiLevelType w:val="hybridMultilevel"/>
    <w:tmpl w:val="0FB63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DA1390"/>
    <w:multiLevelType w:val="hybridMultilevel"/>
    <w:tmpl w:val="3D7624A4"/>
    <w:lvl w:ilvl="0" w:tplc="FC0AB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D8BC45C0">
      <w:start w:val="16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22E881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2230D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B096F2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FE3E4A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F5EA9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7E18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F38AB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7">
    <w:nsid w:val="4F03720C"/>
    <w:multiLevelType w:val="hybridMultilevel"/>
    <w:tmpl w:val="1338A30E"/>
    <w:lvl w:ilvl="0" w:tplc="EBE8C0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CA7345"/>
    <w:multiLevelType w:val="hybridMultilevel"/>
    <w:tmpl w:val="D6BC88D6"/>
    <w:lvl w:ilvl="0" w:tplc="E4682BE8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w w:val="100"/>
        <w:sz w:val="24"/>
        <w:szCs w:val="24"/>
        <w:lang w:val="pt-BR" w:eastAsia="pt-BR" w:bidi="pt-BR"/>
      </w:rPr>
    </w:lvl>
    <w:lvl w:ilvl="1" w:tplc="E384EC78">
      <w:numFmt w:val="bullet"/>
      <w:lvlText w:val="•"/>
      <w:lvlJc w:val="left"/>
      <w:pPr>
        <w:ind w:left="1558" w:hanging="361"/>
      </w:pPr>
      <w:rPr>
        <w:rFonts w:hint="default"/>
        <w:lang w:val="pt-BR" w:eastAsia="pt-BR" w:bidi="pt-BR"/>
      </w:rPr>
    </w:lvl>
    <w:lvl w:ilvl="2" w:tplc="5D781848">
      <w:numFmt w:val="bullet"/>
      <w:lvlText w:val="•"/>
      <w:lvlJc w:val="left"/>
      <w:pPr>
        <w:ind w:left="2405" w:hanging="361"/>
      </w:pPr>
      <w:rPr>
        <w:rFonts w:hint="default"/>
        <w:lang w:val="pt-BR" w:eastAsia="pt-BR" w:bidi="pt-BR"/>
      </w:rPr>
    </w:lvl>
    <w:lvl w:ilvl="3" w:tplc="C26C5578">
      <w:numFmt w:val="bullet"/>
      <w:lvlText w:val="•"/>
      <w:lvlJc w:val="left"/>
      <w:pPr>
        <w:ind w:left="3252" w:hanging="361"/>
      </w:pPr>
      <w:rPr>
        <w:rFonts w:hint="default"/>
        <w:lang w:val="pt-BR" w:eastAsia="pt-BR" w:bidi="pt-BR"/>
      </w:rPr>
    </w:lvl>
    <w:lvl w:ilvl="4" w:tplc="3DB01500">
      <w:numFmt w:val="bullet"/>
      <w:lvlText w:val="•"/>
      <w:lvlJc w:val="left"/>
      <w:pPr>
        <w:ind w:left="4099" w:hanging="361"/>
      </w:pPr>
      <w:rPr>
        <w:rFonts w:hint="default"/>
        <w:lang w:val="pt-BR" w:eastAsia="pt-BR" w:bidi="pt-BR"/>
      </w:rPr>
    </w:lvl>
    <w:lvl w:ilvl="5" w:tplc="F5EC1E62">
      <w:numFmt w:val="bullet"/>
      <w:lvlText w:val="•"/>
      <w:lvlJc w:val="left"/>
      <w:pPr>
        <w:ind w:left="4946" w:hanging="361"/>
      </w:pPr>
      <w:rPr>
        <w:rFonts w:hint="default"/>
        <w:lang w:val="pt-BR" w:eastAsia="pt-BR" w:bidi="pt-BR"/>
      </w:rPr>
    </w:lvl>
    <w:lvl w:ilvl="6" w:tplc="1F7C3C8E">
      <w:numFmt w:val="bullet"/>
      <w:lvlText w:val="•"/>
      <w:lvlJc w:val="left"/>
      <w:pPr>
        <w:ind w:left="5793" w:hanging="361"/>
      </w:pPr>
      <w:rPr>
        <w:rFonts w:hint="default"/>
        <w:lang w:val="pt-BR" w:eastAsia="pt-BR" w:bidi="pt-BR"/>
      </w:rPr>
    </w:lvl>
    <w:lvl w:ilvl="7" w:tplc="5C7EB5F0">
      <w:numFmt w:val="bullet"/>
      <w:lvlText w:val="•"/>
      <w:lvlJc w:val="left"/>
      <w:pPr>
        <w:ind w:left="6640" w:hanging="361"/>
      </w:pPr>
      <w:rPr>
        <w:rFonts w:hint="default"/>
        <w:lang w:val="pt-BR" w:eastAsia="pt-BR" w:bidi="pt-BR"/>
      </w:rPr>
    </w:lvl>
    <w:lvl w:ilvl="8" w:tplc="3C3ACAB0">
      <w:numFmt w:val="bullet"/>
      <w:lvlText w:val="•"/>
      <w:lvlJc w:val="left"/>
      <w:pPr>
        <w:ind w:left="7487" w:hanging="361"/>
      </w:pPr>
      <w:rPr>
        <w:rFonts w:hint="default"/>
        <w:lang w:val="pt-BR" w:eastAsia="pt-BR" w:bidi="pt-BR"/>
      </w:rPr>
    </w:lvl>
  </w:abstractNum>
  <w:abstractNum w:abstractNumId="19">
    <w:nsid w:val="54D532A8"/>
    <w:multiLevelType w:val="hybridMultilevel"/>
    <w:tmpl w:val="460CC06E"/>
    <w:lvl w:ilvl="0" w:tplc="DC822A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C6A8A1D0">
      <w:start w:val="16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2ACACAA8">
      <w:start w:val="16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0F6855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0FB6F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5CCC5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7618D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1590BD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DF9C1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>
    <w:nsid w:val="57D252A9"/>
    <w:multiLevelType w:val="hybridMultilevel"/>
    <w:tmpl w:val="40F0C310"/>
    <w:lvl w:ilvl="0" w:tplc="139227B4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>
    <w:nsid w:val="65210108"/>
    <w:multiLevelType w:val="hybridMultilevel"/>
    <w:tmpl w:val="70FCE7B8"/>
    <w:lvl w:ilvl="0" w:tplc="1ECA8F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39D4C3F0">
      <w:start w:val="16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60C02368">
      <w:start w:val="16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BA640F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C4207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59F69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71344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D18681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34003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2">
    <w:nsid w:val="69BC279E"/>
    <w:multiLevelType w:val="hybridMultilevel"/>
    <w:tmpl w:val="FFA048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653F2D"/>
    <w:multiLevelType w:val="hybridMultilevel"/>
    <w:tmpl w:val="86D2BC6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991F8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>
    <w:nsid w:val="6E033249"/>
    <w:multiLevelType w:val="multilevel"/>
    <w:tmpl w:val="0ACE05B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erada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6">
    <w:nsid w:val="6F9F777A"/>
    <w:multiLevelType w:val="hybridMultilevel"/>
    <w:tmpl w:val="A0B61078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FAC59A6"/>
    <w:multiLevelType w:val="hybridMultilevel"/>
    <w:tmpl w:val="E7B48A7C"/>
    <w:lvl w:ilvl="0" w:tplc="FFFFFFFF">
      <w:start w:val="1"/>
      <w:numFmt w:val="bullet"/>
      <w:lvlText w:val=""/>
      <w:lvlJc w:val="left"/>
      <w:pPr>
        <w:tabs>
          <w:tab w:val="num" w:pos="1356"/>
        </w:tabs>
        <w:ind w:left="1356" w:hanging="432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076"/>
        </w:tabs>
        <w:ind w:left="207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96"/>
        </w:tabs>
        <w:ind w:left="27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16"/>
        </w:tabs>
        <w:ind w:left="35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236"/>
        </w:tabs>
        <w:ind w:left="423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956"/>
        </w:tabs>
        <w:ind w:left="49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76"/>
        </w:tabs>
        <w:ind w:left="56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96"/>
        </w:tabs>
        <w:ind w:left="639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16"/>
        </w:tabs>
        <w:ind w:left="7116" w:hanging="360"/>
      </w:pPr>
      <w:rPr>
        <w:rFonts w:ascii="Wingdings" w:hAnsi="Wingdings" w:hint="default"/>
      </w:rPr>
    </w:lvl>
  </w:abstractNum>
  <w:abstractNum w:abstractNumId="28">
    <w:nsid w:val="740834A2"/>
    <w:multiLevelType w:val="hybridMultilevel"/>
    <w:tmpl w:val="E404EF74"/>
    <w:lvl w:ilvl="0" w:tplc="E0AEF85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4E00CB0"/>
    <w:multiLevelType w:val="multilevel"/>
    <w:tmpl w:val="82C087BA"/>
    <w:lvl w:ilvl="0">
      <w:start w:val="1"/>
      <w:numFmt w:val="none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30">
    <w:nsid w:val="7840712C"/>
    <w:multiLevelType w:val="hybridMultilevel"/>
    <w:tmpl w:val="FCD2B180"/>
    <w:lvl w:ilvl="0" w:tplc="10C487A6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color w:val="FF0000"/>
        <w:w w:val="100"/>
        <w:sz w:val="22"/>
        <w:szCs w:val="22"/>
        <w:lang w:val="pt-BR" w:eastAsia="pt-BR" w:bidi="pt-BR"/>
      </w:rPr>
    </w:lvl>
    <w:lvl w:ilvl="1" w:tplc="93CED724">
      <w:numFmt w:val="bullet"/>
      <w:lvlText w:val="•"/>
      <w:lvlJc w:val="left"/>
      <w:pPr>
        <w:ind w:left="2152" w:hanging="360"/>
      </w:pPr>
      <w:rPr>
        <w:rFonts w:hint="default"/>
        <w:lang w:val="pt-BR" w:eastAsia="pt-BR" w:bidi="pt-BR"/>
      </w:rPr>
    </w:lvl>
    <w:lvl w:ilvl="2" w:tplc="2DFCA128">
      <w:numFmt w:val="bullet"/>
      <w:lvlText w:val="•"/>
      <w:lvlJc w:val="left"/>
      <w:pPr>
        <w:ind w:left="3483" w:hanging="360"/>
      </w:pPr>
      <w:rPr>
        <w:rFonts w:hint="default"/>
        <w:lang w:val="pt-BR" w:eastAsia="pt-BR" w:bidi="pt-BR"/>
      </w:rPr>
    </w:lvl>
    <w:lvl w:ilvl="3" w:tplc="0E5EAEF2">
      <w:numFmt w:val="bullet"/>
      <w:lvlText w:val="•"/>
      <w:lvlJc w:val="left"/>
      <w:pPr>
        <w:ind w:left="4815" w:hanging="360"/>
      </w:pPr>
      <w:rPr>
        <w:rFonts w:hint="default"/>
        <w:lang w:val="pt-BR" w:eastAsia="pt-BR" w:bidi="pt-BR"/>
      </w:rPr>
    </w:lvl>
    <w:lvl w:ilvl="4" w:tplc="F8BE443A">
      <w:numFmt w:val="bullet"/>
      <w:lvlText w:val="•"/>
      <w:lvlJc w:val="left"/>
      <w:pPr>
        <w:ind w:left="6147" w:hanging="360"/>
      </w:pPr>
      <w:rPr>
        <w:rFonts w:hint="default"/>
        <w:lang w:val="pt-BR" w:eastAsia="pt-BR" w:bidi="pt-BR"/>
      </w:rPr>
    </w:lvl>
    <w:lvl w:ilvl="5" w:tplc="DEEC97E4">
      <w:numFmt w:val="bullet"/>
      <w:lvlText w:val="•"/>
      <w:lvlJc w:val="left"/>
      <w:pPr>
        <w:ind w:left="7479" w:hanging="360"/>
      </w:pPr>
      <w:rPr>
        <w:rFonts w:hint="default"/>
        <w:lang w:val="pt-BR" w:eastAsia="pt-BR" w:bidi="pt-BR"/>
      </w:rPr>
    </w:lvl>
    <w:lvl w:ilvl="6" w:tplc="6EFE7C36">
      <w:numFmt w:val="bullet"/>
      <w:lvlText w:val="•"/>
      <w:lvlJc w:val="left"/>
      <w:pPr>
        <w:ind w:left="8811" w:hanging="360"/>
      </w:pPr>
      <w:rPr>
        <w:rFonts w:hint="default"/>
        <w:lang w:val="pt-BR" w:eastAsia="pt-BR" w:bidi="pt-BR"/>
      </w:rPr>
    </w:lvl>
    <w:lvl w:ilvl="7" w:tplc="858E0018">
      <w:numFmt w:val="bullet"/>
      <w:lvlText w:val="•"/>
      <w:lvlJc w:val="left"/>
      <w:pPr>
        <w:ind w:left="10143" w:hanging="360"/>
      </w:pPr>
      <w:rPr>
        <w:rFonts w:hint="default"/>
        <w:lang w:val="pt-BR" w:eastAsia="pt-BR" w:bidi="pt-BR"/>
      </w:rPr>
    </w:lvl>
    <w:lvl w:ilvl="8" w:tplc="DD86DDA0">
      <w:numFmt w:val="bullet"/>
      <w:lvlText w:val="•"/>
      <w:lvlJc w:val="left"/>
      <w:pPr>
        <w:ind w:left="11475" w:hanging="360"/>
      </w:pPr>
      <w:rPr>
        <w:rFonts w:hint="default"/>
        <w:lang w:val="pt-BR" w:eastAsia="pt-BR" w:bidi="pt-BR"/>
      </w:rPr>
    </w:lvl>
  </w:abstractNum>
  <w:abstractNum w:abstractNumId="31">
    <w:nsid w:val="7C1D429A"/>
    <w:multiLevelType w:val="hybridMultilevel"/>
    <w:tmpl w:val="F7AAF080"/>
    <w:lvl w:ilvl="0" w:tplc="324A8F62">
      <w:start w:val="1"/>
      <w:numFmt w:val="bullet"/>
      <w:lvlText w:val=""/>
      <w:lvlJc w:val="left"/>
      <w:pPr>
        <w:tabs>
          <w:tab w:val="num" w:pos="227"/>
        </w:tabs>
        <w:ind w:left="454" w:hanging="227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DB015B3"/>
    <w:multiLevelType w:val="hybridMultilevel"/>
    <w:tmpl w:val="FA66E21E"/>
    <w:lvl w:ilvl="0" w:tplc="470872E6">
      <w:start w:val="1"/>
      <w:numFmt w:val="decimal"/>
      <w:lvlText w:val="%1."/>
      <w:lvlJc w:val="left"/>
      <w:pPr>
        <w:ind w:left="1647" w:hanging="36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pt-BR" w:eastAsia="pt-BR" w:bidi="pt-BR"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3">
    <w:nsid w:val="7FF93E5A"/>
    <w:multiLevelType w:val="hybridMultilevel"/>
    <w:tmpl w:val="08A4D63A"/>
    <w:lvl w:ilvl="0" w:tplc="324A8F62">
      <w:start w:val="1"/>
      <w:numFmt w:val="bullet"/>
      <w:lvlText w:val=""/>
      <w:lvlJc w:val="left"/>
      <w:pPr>
        <w:tabs>
          <w:tab w:val="num" w:pos="587"/>
        </w:tabs>
        <w:ind w:left="814" w:hanging="227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8"/>
  </w:num>
  <w:num w:numId="3">
    <w:abstractNumId w:val="27"/>
  </w:num>
  <w:num w:numId="4">
    <w:abstractNumId w:val="4"/>
  </w:num>
  <w:num w:numId="5">
    <w:abstractNumId w:val="26"/>
  </w:num>
  <w:num w:numId="6">
    <w:abstractNumId w:val="10"/>
  </w:num>
  <w:num w:numId="7">
    <w:abstractNumId w:val="5"/>
  </w:num>
  <w:num w:numId="8">
    <w:abstractNumId w:val="0"/>
  </w:num>
  <w:num w:numId="9">
    <w:abstractNumId w:val="31"/>
  </w:num>
  <w:num w:numId="10">
    <w:abstractNumId w:val="13"/>
  </w:num>
  <w:num w:numId="11">
    <w:abstractNumId w:val="2"/>
  </w:num>
  <w:num w:numId="12">
    <w:abstractNumId w:val="16"/>
  </w:num>
  <w:num w:numId="13">
    <w:abstractNumId w:val="19"/>
  </w:num>
  <w:num w:numId="14">
    <w:abstractNumId w:val="21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3"/>
  </w:num>
  <w:num w:numId="17">
    <w:abstractNumId w:val="14"/>
  </w:num>
  <w:num w:numId="18">
    <w:abstractNumId w:val="20"/>
  </w:num>
  <w:num w:numId="19">
    <w:abstractNumId w:val="8"/>
  </w:num>
  <w:num w:numId="20">
    <w:abstractNumId w:val="25"/>
  </w:num>
  <w:num w:numId="21">
    <w:abstractNumId w:val="11"/>
  </w:num>
  <w:num w:numId="22">
    <w:abstractNumId w:val="15"/>
  </w:num>
  <w:num w:numId="23">
    <w:abstractNumId w:val="1"/>
  </w:num>
  <w:num w:numId="24">
    <w:abstractNumId w:val="29"/>
  </w:num>
  <w:num w:numId="25">
    <w:abstractNumId w:val="9"/>
  </w:num>
  <w:num w:numId="26">
    <w:abstractNumId w:val="9"/>
  </w:num>
  <w:num w:numId="27">
    <w:abstractNumId w:val="9"/>
  </w:num>
  <w:num w:numId="28">
    <w:abstractNumId w:val="18"/>
  </w:num>
  <w:num w:numId="29">
    <w:abstractNumId w:val="30"/>
  </w:num>
  <w:num w:numId="30">
    <w:abstractNumId w:val="12"/>
  </w:num>
  <w:num w:numId="31">
    <w:abstractNumId w:val="32"/>
  </w:num>
  <w:num w:numId="32">
    <w:abstractNumId w:val="9"/>
  </w:num>
  <w:num w:numId="33">
    <w:abstractNumId w:val="9"/>
  </w:num>
  <w:num w:numId="34">
    <w:abstractNumId w:val="9"/>
  </w:num>
  <w:num w:numId="35">
    <w:abstractNumId w:val="22"/>
  </w:num>
  <w:num w:numId="36">
    <w:abstractNumId w:val="6"/>
  </w:num>
  <w:num w:numId="37">
    <w:abstractNumId w:val="17"/>
  </w:num>
  <w:num w:numId="38">
    <w:abstractNumId w:val="7"/>
  </w:num>
  <w:num w:numId="39">
    <w:abstractNumId w:val="23"/>
  </w:num>
  <w:num w:numId="40">
    <w:abstractNumId w:val="3"/>
  </w:num>
  <w:num w:numId="41">
    <w:abstractNumId w:val="9"/>
  </w:num>
  <w:num w:numId="42">
    <w:abstractNumId w:val="9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stylePaneFormatFilter w:val="3F01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A632F"/>
    <w:rsid w:val="00010E13"/>
    <w:rsid w:val="00012B20"/>
    <w:rsid w:val="00013D09"/>
    <w:rsid w:val="00016E31"/>
    <w:rsid w:val="000360A4"/>
    <w:rsid w:val="0004292C"/>
    <w:rsid w:val="00054511"/>
    <w:rsid w:val="00074D95"/>
    <w:rsid w:val="000757BD"/>
    <w:rsid w:val="00075E32"/>
    <w:rsid w:val="00082495"/>
    <w:rsid w:val="000A12B6"/>
    <w:rsid w:val="000A33F6"/>
    <w:rsid w:val="000B2F31"/>
    <w:rsid w:val="000C0AF9"/>
    <w:rsid w:val="000C1ED8"/>
    <w:rsid w:val="000E1C69"/>
    <w:rsid w:val="000E4BC2"/>
    <w:rsid w:val="000E4C1C"/>
    <w:rsid w:val="000F4DE3"/>
    <w:rsid w:val="00105D01"/>
    <w:rsid w:val="0010611D"/>
    <w:rsid w:val="001071E7"/>
    <w:rsid w:val="00110F3A"/>
    <w:rsid w:val="0011563E"/>
    <w:rsid w:val="001158BD"/>
    <w:rsid w:val="00123C94"/>
    <w:rsid w:val="00125245"/>
    <w:rsid w:val="00127F71"/>
    <w:rsid w:val="00131F22"/>
    <w:rsid w:val="00132B35"/>
    <w:rsid w:val="0013751C"/>
    <w:rsid w:val="00140843"/>
    <w:rsid w:val="001434CC"/>
    <w:rsid w:val="00147BF6"/>
    <w:rsid w:val="00154D20"/>
    <w:rsid w:val="00164AE6"/>
    <w:rsid w:val="0017220F"/>
    <w:rsid w:val="00186EC0"/>
    <w:rsid w:val="00187231"/>
    <w:rsid w:val="0019045F"/>
    <w:rsid w:val="001A368D"/>
    <w:rsid w:val="001B5409"/>
    <w:rsid w:val="001B70B6"/>
    <w:rsid w:val="001C4009"/>
    <w:rsid w:val="001D17F0"/>
    <w:rsid w:val="001D31A7"/>
    <w:rsid w:val="001D6322"/>
    <w:rsid w:val="001E16A1"/>
    <w:rsid w:val="00214216"/>
    <w:rsid w:val="00215F26"/>
    <w:rsid w:val="00230E54"/>
    <w:rsid w:val="00236497"/>
    <w:rsid w:val="00237E11"/>
    <w:rsid w:val="00244A4D"/>
    <w:rsid w:val="00244CC1"/>
    <w:rsid w:val="00255B2D"/>
    <w:rsid w:val="0026389F"/>
    <w:rsid w:val="002646AC"/>
    <w:rsid w:val="00272542"/>
    <w:rsid w:val="00285B68"/>
    <w:rsid w:val="00287143"/>
    <w:rsid w:val="00292D1A"/>
    <w:rsid w:val="00295D12"/>
    <w:rsid w:val="002A1DF7"/>
    <w:rsid w:val="002B1E32"/>
    <w:rsid w:val="002B7735"/>
    <w:rsid w:val="002C4492"/>
    <w:rsid w:val="002E4417"/>
    <w:rsid w:val="002E567F"/>
    <w:rsid w:val="002E5701"/>
    <w:rsid w:val="002F429E"/>
    <w:rsid w:val="002F5827"/>
    <w:rsid w:val="002F61C9"/>
    <w:rsid w:val="002F67A7"/>
    <w:rsid w:val="00304FE0"/>
    <w:rsid w:val="0031182F"/>
    <w:rsid w:val="00326588"/>
    <w:rsid w:val="00332C7C"/>
    <w:rsid w:val="00333DC1"/>
    <w:rsid w:val="00341758"/>
    <w:rsid w:val="00342064"/>
    <w:rsid w:val="003420A8"/>
    <w:rsid w:val="00344123"/>
    <w:rsid w:val="00393A39"/>
    <w:rsid w:val="003A0664"/>
    <w:rsid w:val="003A0FC6"/>
    <w:rsid w:val="003C2775"/>
    <w:rsid w:val="003D76D0"/>
    <w:rsid w:val="003E082F"/>
    <w:rsid w:val="003E1C09"/>
    <w:rsid w:val="003E4289"/>
    <w:rsid w:val="003E6C0E"/>
    <w:rsid w:val="003F0349"/>
    <w:rsid w:val="003F3CAA"/>
    <w:rsid w:val="004010DD"/>
    <w:rsid w:val="00407BBF"/>
    <w:rsid w:val="00410939"/>
    <w:rsid w:val="00412143"/>
    <w:rsid w:val="00413B66"/>
    <w:rsid w:val="00414CEC"/>
    <w:rsid w:val="004324BE"/>
    <w:rsid w:val="00433C26"/>
    <w:rsid w:val="004421AC"/>
    <w:rsid w:val="00444BD2"/>
    <w:rsid w:val="00445F6F"/>
    <w:rsid w:val="0045255B"/>
    <w:rsid w:val="00464478"/>
    <w:rsid w:val="00483877"/>
    <w:rsid w:val="00485CBE"/>
    <w:rsid w:val="004878CF"/>
    <w:rsid w:val="00491BD1"/>
    <w:rsid w:val="00492A2A"/>
    <w:rsid w:val="004936F6"/>
    <w:rsid w:val="004952B2"/>
    <w:rsid w:val="004A210D"/>
    <w:rsid w:val="004A7A90"/>
    <w:rsid w:val="004B375F"/>
    <w:rsid w:val="004B5580"/>
    <w:rsid w:val="004B5D3B"/>
    <w:rsid w:val="004C39C6"/>
    <w:rsid w:val="004C77FD"/>
    <w:rsid w:val="004D1C27"/>
    <w:rsid w:val="004D5B18"/>
    <w:rsid w:val="00502B2C"/>
    <w:rsid w:val="0050566E"/>
    <w:rsid w:val="005230F8"/>
    <w:rsid w:val="00523BAA"/>
    <w:rsid w:val="005245A0"/>
    <w:rsid w:val="00524BF8"/>
    <w:rsid w:val="00532054"/>
    <w:rsid w:val="00533CBA"/>
    <w:rsid w:val="00544F55"/>
    <w:rsid w:val="005458A7"/>
    <w:rsid w:val="005467EA"/>
    <w:rsid w:val="00546DCC"/>
    <w:rsid w:val="005605E0"/>
    <w:rsid w:val="005737B5"/>
    <w:rsid w:val="00575DF2"/>
    <w:rsid w:val="00576B24"/>
    <w:rsid w:val="00582A9D"/>
    <w:rsid w:val="00582AD9"/>
    <w:rsid w:val="00584568"/>
    <w:rsid w:val="00587D84"/>
    <w:rsid w:val="00591B39"/>
    <w:rsid w:val="005C325A"/>
    <w:rsid w:val="005D5ACE"/>
    <w:rsid w:val="005E0910"/>
    <w:rsid w:val="005E0D31"/>
    <w:rsid w:val="005E592A"/>
    <w:rsid w:val="005E6BC0"/>
    <w:rsid w:val="00611975"/>
    <w:rsid w:val="00627C80"/>
    <w:rsid w:val="00632336"/>
    <w:rsid w:val="006350C6"/>
    <w:rsid w:val="00652E65"/>
    <w:rsid w:val="006702F2"/>
    <w:rsid w:val="00672857"/>
    <w:rsid w:val="006757D4"/>
    <w:rsid w:val="00680CC6"/>
    <w:rsid w:val="006A136D"/>
    <w:rsid w:val="006A155E"/>
    <w:rsid w:val="006B2548"/>
    <w:rsid w:val="006B2D90"/>
    <w:rsid w:val="006B32E6"/>
    <w:rsid w:val="006B629A"/>
    <w:rsid w:val="006B7975"/>
    <w:rsid w:val="006C2E4B"/>
    <w:rsid w:val="006D348F"/>
    <w:rsid w:val="006E269F"/>
    <w:rsid w:val="006E29A4"/>
    <w:rsid w:val="006E4962"/>
    <w:rsid w:val="00700360"/>
    <w:rsid w:val="00701007"/>
    <w:rsid w:val="00702715"/>
    <w:rsid w:val="00704F44"/>
    <w:rsid w:val="0071620D"/>
    <w:rsid w:val="00722A35"/>
    <w:rsid w:val="00723729"/>
    <w:rsid w:val="00724FD9"/>
    <w:rsid w:val="007317BE"/>
    <w:rsid w:val="00750079"/>
    <w:rsid w:val="0075479E"/>
    <w:rsid w:val="00755DA9"/>
    <w:rsid w:val="00774B71"/>
    <w:rsid w:val="00782E8A"/>
    <w:rsid w:val="0078583F"/>
    <w:rsid w:val="00790834"/>
    <w:rsid w:val="007A3A73"/>
    <w:rsid w:val="007D24C7"/>
    <w:rsid w:val="007E4527"/>
    <w:rsid w:val="007F38C7"/>
    <w:rsid w:val="007F3FED"/>
    <w:rsid w:val="00804E64"/>
    <w:rsid w:val="00805775"/>
    <w:rsid w:val="00813545"/>
    <w:rsid w:val="00821D47"/>
    <w:rsid w:val="00822CA6"/>
    <w:rsid w:val="00824732"/>
    <w:rsid w:val="00824B0E"/>
    <w:rsid w:val="00832A28"/>
    <w:rsid w:val="00837948"/>
    <w:rsid w:val="0084220D"/>
    <w:rsid w:val="00842675"/>
    <w:rsid w:val="00843D49"/>
    <w:rsid w:val="00846082"/>
    <w:rsid w:val="00852191"/>
    <w:rsid w:val="00853BBB"/>
    <w:rsid w:val="00857DEE"/>
    <w:rsid w:val="0087199C"/>
    <w:rsid w:val="008842F4"/>
    <w:rsid w:val="0089271D"/>
    <w:rsid w:val="008A05CD"/>
    <w:rsid w:val="008B5933"/>
    <w:rsid w:val="008D21CA"/>
    <w:rsid w:val="008D5C79"/>
    <w:rsid w:val="008D6460"/>
    <w:rsid w:val="008D6EA3"/>
    <w:rsid w:val="008D702F"/>
    <w:rsid w:val="008E0683"/>
    <w:rsid w:val="008E74F6"/>
    <w:rsid w:val="008F28F8"/>
    <w:rsid w:val="008F66B6"/>
    <w:rsid w:val="00907304"/>
    <w:rsid w:val="009345C0"/>
    <w:rsid w:val="00941CB5"/>
    <w:rsid w:val="009422B8"/>
    <w:rsid w:val="00951724"/>
    <w:rsid w:val="00954CAC"/>
    <w:rsid w:val="00975704"/>
    <w:rsid w:val="00981B3C"/>
    <w:rsid w:val="00993F2D"/>
    <w:rsid w:val="009A008A"/>
    <w:rsid w:val="009A066D"/>
    <w:rsid w:val="009A5857"/>
    <w:rsid w:val="009D0137"/>
    <w:rsid w:val="009E0C96"/>
    <w:rsid w:val="009E1329"/>
    <w:rsid w:val="009E4E9C"/>
    <w:rsid w:val="009F6B99"/>
    <w:rsid w:val="00A06DCB"/>
    <w:rsid w:val="00A15352"/>
    <w:rsid w:val="00A23C1B"/>
    <w:rsid w:val="00A33938"/>
    <w:rsid w:val="00A3635E"/>
    <w:rsid w:val="00A40F00"/>
    <w:rsid w:val="00A41FF8"/>
    <w:rsid w:val="00A45BF8"/>
    <w:rsid w:val="00A466D3"/>
    <w:rsid w:val="00A57990"/>
    <w:rsid w:val="00A6058C"/>
    <w:rsid w:val="00A60E86"/>
    <w:rsid w:val="00A63C0A"/>
    <w:rsid w:val="00A67C64"/>
    <w:rsid w:val="00A74D16"/>
    <w:rsid w:val="00A867BA"/>
    <w:rsid w:val="00A870ED"/>
    <w:rsid w:val="00A87A02"/>
    <w:rsid w:val="00AA0A01"/>
    <w:rsid w:val="00AA29F5"/>
    <w:rsid w:val="00AA37BA"/>
    <w:rsid w:val="00AA60C4"/>
    <w:rsid w:val="00AA6294"/>
    <w:rsid w:val="00AB624C"/>
    <w:rsid w:val="00AD49F8"/>
    <w:rsid w:val="00AF7F26"/>
    <w:rsid w:val="00B03CCC"/>
    <w:rsid w:val="00B07E6B"/>
    <w:rsid w:val="00B10215"/>
    <w:rsid w:val="00B314DA"/>
    <w:rsid w:val="00B33EED"/>
    <w:rsid w:val="00B37D23"/>
    <w:rsid w:val="00B44D0B"/>
    <w:rsid w:val="00B476EB"/>
    <w:rsid w:val="00B50DF2"/>
    <w:rsid w:val="00B528F2"/>
    <w:rsid w:val="00B54620"/>
    <w:rsid w:val="00B632F2"/>
    <w:rsid w:val="00B7011B"/>
    <w:rsid w:val="00B75847"/>
    <w:rsid w:val="00B8121D"/>
    <w:rsid w:val="00B866ED"/>
    <w:rsid w:val="00B94AF0"/>
    <w:rsid w:val="00BA2FA9"/>
    <w:rsid w:val="00BA580B"/>
    <w:rsid w:val="00BA601C"/>
    <w:rsid w:val="00BB0462"/>
    <w:rsid w:val="00BC05FE"/>
    <w:rsid w:val="00BE231E"/>
    <w:rsid w:val="00BE7A1A"/>
    <w:rsid w:val="00C14898"/>
    <w:rsid w:val="00C14A9E"/>
    <w:rsid w:val="00C20FEB"/>
    <w:rsid w:val="00C22100"/>
    <w:rsid w:val="00C232D2"/>
    <w:rsid w:val="00C60828"/>
    <w:rsid w:val="00C64622"/>
    <w:rsid w:val="00C72344"/>
    <w:rsid w:val="00C83E20"/>
    <w:rsid w:val="00C95925"/>
    <w:rsid w:val="00C973BA"/>
    <w:rsid w:val="00CB0175"/>
    <w:rsid w:val="00CC5D48"/>
    <w:rsid w:val="00CD17DE"/>
    <w:rsid w:val="00CD19CF"/>
    <w:rsid w:val="00CD4A70"/>
    <w:rsid w:val="00CE0965"/>
    <w:rsid w:val="00CE2335"/>
    <w:rsid w:val="00CE46F8"/>
    <w:rsid w:val="00CF0220"/>
    <w:rsid w:val="00CF174E"/>
    <w:rsid w:val="00D0298D"/>
    <w:rsid w:val="00D060F5"/>
    <w:rsid w:val="00D1674A"/>
    <w:rsid w:val="00D17F7E"/>
    <w:rsid w:val="00D27A6E"/>
    <w:rsid w:val="00D3743A"/>
    <w:rsid w:val="00D472EE"/>
    <w:rsid w:val="00D503F0"/>
    <w:rsid w:val="00D53463"/>
    <w:rsid w:val="00D534E7"/>
    <w:rsid w:val="00D550F4"/>
    <w:rsid w:val="00D65C19"/>
    <w:rsid w:val="00D70CBC"/>
    <w:rsid w:val="00D75140"/>
    <w:rsid w:val="00D773BC"/>
    <w:rsid w:val="00D826C1"/>
    <w:rsid w:val="00D8323E"/>
    <w:rsid w:val="00D919D6"/>
    <w:rsid w:val="00D92797"/>
    <w:rsid w:val="00D949EF"/>
    <w:rsid w:val="00DB2B8E"/>
    <w:rsid w:val="00DD1AF4"/>
    <w:rsid w:val="00DD2B45"/>
    <w:rsid w:val="00DD6202"/>
    <w:rsid w:val="00DE4F10"/>
    <w:rsid w:val="00DE7A11"/>
    <w:rsid w:val="00DF284B"/>
    <w:rsid w:val="00DF2E65"/>
    <w:rsid w:val="00DF71E6"/>
    <w:rsid w:val="00E02CB0"/>
    <w:rsid w:val="00E0544C"/>
    <w:rsid w:val="00E05FD2"/>
    <w:rsid w:val="00E0706F"/>
    <w:rsid w:val="00E12867"/>
    <w:rsid w:val="00E26BAE"/>
    <w:rsid w:val="00E35150"/>
    <w:rsid w:val="00E424E4"/>
    <w:rsid w:val="00E47D5F"/>
    <w:rsid w:val="00E51131"/>
    <w:rsid w:val="00E6233C"/>
    <w:rsid w:val="00E635AF"/>
    <w:rsid w:val="00E97555"/>
    <w:rsid w:val="00EA106C"/>
    <w:rsid w:val="00EA1F2C"/>
    <w:rsid w:val="00EA632F"/>
    <w:rsid w:val="00EB76A3"/>
    <w:rsid w:val="00EF20F2"/>
    <w:rsid w:val="00EF33AB"/>
    <w:rsid w:val="00EF35A5"/>
    <w:rsid w:val="00F00D00"/>
    <w:rsid w:val="00F04F08"/>
    <w:rsid w:val="00F050D8"/>
    <w:rsid w:val="00F210EA"/>
    <w:rsid w:val="00F215D0"/>
    <w:rsid w:val="00F27596"/>
    <w:rsid w:val="00F35EE6"/>
    <w:rsid w:val="00F4057C"/>
    <w:rsid w:val="00F413E7"/>
    <w:rsid w:val="00F4518C"/>
    <w:rsid w:val="00F505DD"/>
    <w:rsid w:val="00F55294"/>
    <w:rsid w:val="00F55F39"/>
    <w:rsid w:val="00F56095"/>
    <w:rsid w:val="00F57A07"/>
    <w:rsid w:val="00F64084"/>
    <w:rsid w:val="00F64D25"/>
    <w:rsid w:val="00F80AB2"/>
    <w:rsid w:val="00F81453"/>
    <w:rsid w:val="00F83B50"/>
    <w:rsid w:val="00F85B08"/>
    <w:rsid w:val="00FA7198"/>
    <w:rsid w:val="00FB1EA4"/>
    <w:rsid w:val="00FB3500"/>
    <w:rsid w:val="00FC33E9"/>
    <w:rsid w:val="00FC3FCB"/>
    <w:rsid w:val="00FE70EF"/>
    <w:rsid w:val="00FF0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0EF"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6D348F"/>
    <w:pPr>
      <w:keepNext/>
      <w:numPr>
        <w:numId w:val="1"/>
      </w:numPr>
      <w:spacing w:before="480" w:after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rsid w:val="006D348F"/>
    <w:pPr>
      <w:keepNext/>
      <w:numPr>
        <w:ilvl w:val="1"/>
        <w:numId w:val="1"/>
      </w:numPr>
      <w:spacing w:before="400" w:after="240"/>
      <w:outlineLvl w:val="1"/>
    </w:pPr>
    <w:rPr>
      <w:rFonts w:ascii="Arial" w:hAnsi="Arial" w:cs="Arial"/>
      <w:b/>
      <w:bCs/>
      <w:i/>
      <w:iCs/>
      <w:szCs w:val="28"/>
    </w:rPr>
  </w:style>
  <w:style w:type="paragraph" w:styleId="Ttulo3">
    <w:name w:val="heading 3"/>
    <w:basedOn w:val="Normal"/>
    <w:next w:val="Normal"/>
    <w:qFormat/>
    <w:rsid w:val="006D348F"/>
    <w:pPr>
      <w:keepNext/>
      <w:numPr>
        <w:ilvl w:val="2"/>
        <w:numId w:val="1"/>
      </w:numPr>
      <w:spacing w:before="400" w:after="240"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next w:val="Normal"/>
    <w:qFormat/>
    <w:rsid w:val="006D348F"/>
    <w:pPr>
      <w:keepNext/>
      <w:numPr>
        <w:ilvl w:val="3"/>
        <w:numId w:val="1"/>
      </w:numPr>
      <w:spacing w:before="400" w:after="24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6D348F"/>
    <w:pPr>
      <w:numPr>
        <w:ilvl w:val="4"/>
        <w:numId w:val="1"/>
      </w:numPr>
      <w:spacing w:before="400" w:after="24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6D348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6D348F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6D348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6D348F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missivo1">
    <w:name w:val="index 1"/>
    <w:basedOn w:val="Normal"/>
    <w:next w:val="Normal"/>
    <w:autoRedefine/>
    <w:semiHidden/>
    <w:rsid w:val="006D348F"/>
    <w:pPr>
      <w:ind w:left="240" w:hanging="240"/>
    </w:pPr>
  </w:style>
  <w:style w:type="paragraph" w:styleId="Rodap">
    <w:name w:val="footer"/>
    <w:basedOn w:val="Normal"/>
    <w:link w:val="RodapChar"/>
    <w:uiPriority w:val="99"/>
    <w:rsid w:val="006D348F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6D348F"/>
  </w:style>
  <w:style w:type="paragraph" w:styleId="Sumrio2">
    <w:name w:val="toc 2"/>
    <w:basedOn w:val="Normal"/>
    <w:next w:val="Normal"/>
    <w:autoRedefine/>
    <w:uiPriority w:val="39"/>
    <w:rsid w:val="006D348F"/>
    <w:pPr>
      <w:ind w:left="240"/>
    </w:pPr>
  </w:style>
  <w:style w:type="paragraph" w:styleId="Sumrio3">
    <w:name w:val="toc 3"/>
    <w:basedOn w:val="Normal"/>
    <w:next w:val="Normal"/>
    <w:autoRedefine/>
    <w:uiPriority w:val="39"/>
    <w:rsid w:val="006D348F"/>
    <w:pPr>
      <w:ind w:left="480"/>
    </w:pPr>
  </w:style>
  <w:style w:type="paragraph" w:customStyle="1" w:styleId="Livre">
    <w:name w:val="Livre"/>
    <w:rsid w:val="006D348F"/>
    <w:rPr>
      <w:noProof/>
    </w:rPr>
  </w:style>
  <w:style w:type="paragraph" w:customStyle="1" w:styleId="sumrio">
    <w:name w:val="sumário"/>
    <w:basedOn w:val="Cabealho"/>
    <w:rsid w:val="006D348F"/>
    <w:pPr>
      <w:keepLines/>
      <w:pageBreakBefore/>
      <w:tabs>
        <w:tab w:val="num" w:pos="648"/>
      </w:tabs>
      <w:spacing w:after="320"/>
      <w:ind w:left="284"/>
      <w:jc w:val="center"/>
    </w:pPr>
    <w:rPr>
      <w:rFonts w:ascii="Arial" w:hAnsi="Arial"/>
      <w:b/>
      <w:bCs/>
      <w:kern w:val="28"/>
      <w:sz w:val="28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6D348F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6D348F"/>
    <w:pPr>
      <w:spacing w:before="80" w:after="80"/>
      <w:jc w:val="both"/>
    </w:pPr>
    <w:rPr>
      <w:sz w:val="22"/>
      <w:szCs w:val="20"/>
      <w:lang w:eastAsia="pt-BR"/>
    </w:rPr>
  </w:style>
  <w:style w:type="paragraph" w:customStyle="1" w:styleId="Tabela">
    <w:name w:val="Tabela"/>
    <w:basedOn w:val="Corpodetexto"/>
    <w:rsid w:val="006D348F"/>
    <w:pPr>
      <w:keepNext/>
      <w:keepLines/>
      <w:spacing w:before="40" w:after="40"/>
      <w:jc w:val="left"/>
    </w:pPr>
  </w:style>
  <w:style w:type="paragraph" w:styleId="Subttulo">
    <w:name w:val="Subtitle"/>
    <w:basedOn w:val="Normal"/>
    <w:qFormat/>
    <w:rsid w:val="006D348F"/>
    <w:rPr>
      <w:b/>
      <w:bCs/>
    </w:rPr>
  </w:style>
  <w:style w:type="character" w:styleId="Hyperlink">
    <w:name w:val="Hyperlink"/>
    <w:basedOn w:val="Fontepargpadro"/>
    <w:uiPriority w:val="99"/>
    <w:rsid w:val="006D348F"/>
    <w:rPr>
      <w:color w:val="0000FF"/>
      <w:u w:val="single"/>
    </w:rPr>
  </w:style>
  <w:style w:type="character" w:styleId="Refdecomentrio">
    <w:name w:val="annotation reference"/>
    <w:basedOn w:val="Fontepargpadro"/>
    <w:rsid w:val="006D348F"/>
    <w:rPr>
      <w:sz w:val="16"/>
      <w:szCs w:val="16"/>
    </w:rPr>
  </w:style>
  <w:style w:type="paragraph" w:styleId="Textodecomentrio">
    <w:name w:val="annotation text"/>
    <w:basedOn w:val="Normal"/>
    <w:rsid w:val="006D348F"/>
    <w:rPr>
      <w:sz w:val="20"/>
      <w:szCs w:val="20"/>
    </w:rPr>
  </w:style>
  <w:style w:type="paragraph" w:styleId="Textodebalo">
    <w:name w:val="Balloon Text"/>
    <w:basedOn w:val="Normal"/>
    <w:rsid w:val="006D348F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rsid w:val="006D348F"/>
    <w:pPr>
      <w:spacing w:after="120" w:line="480" w:lineRule="auto"/>
    </w:pPr>
  </w:style>
  <w:style w:type="paragraph" w:styleId="Corpodetexto3">
    <w:name w:val="Body Text 3"/>
    <w:basedOn w:val="Normal"/>
    <w:rsid w:val="006D348F"/>
    <w:pPr>
      <w:spacing w:after="120"/>
    </w:pPr>
    <w:rPr>
      <w:sz w:val="16"/>
      <w:szCs w:val="16"/>
    </w:rPr>
  </w:style>
  <w:style w:type="paragraph" w:styleId="Textodenotaderodap">
    <w:name w:val="footnote text"/>
    <w:basedOn w:val="Normal"/>
    <w:semiHidden/>
    <w:rsid w:val="006D348F"/>
    <w:pPr>
      <w:ind w:firstLine="709"/>
      <w:jc w:val="both"/>
    </w:pPr>
    <w:rPr>
      <w:sz w:val="20"/>
      <w:szCs w:val="20"/>
      <w:lang w:eastAsia="pt-BR"/>
    </w:rPr>
  </w:style>
  <w:style w:type="character" w:styleId="Nmerodepgina">
    <w:name w:val="page number"/>
    <w:basedOn w:val="Fontepargpadro"/>
    <w:rsid w:val="006D348F"/>
  </w:style>
  <w:style w:type="paragraph" w:styleId="Remissivo9">
    <w:name w:val="index 9"/>
    <w:basedOn w:val="Normal"/>
    <w:next w:val="Normal"/>
    <w:autoRedefine/>
    <w:semiHidden/>
    <w:rsid w:val="006D348F"/>
    <w:pPr>
      <w:ind w:left="2160" w:hanging="240"/>
    </w:pPr>
  </w:style>
  <w:style w:type="paragraph" w:styleId="Sumrio9">
    <w:name w:val="toc 9"/>
    <w:basedOn w:val="Normal"/>
    <w:next w:val="Normal"/>
    <w:autoRedefine/>
    <w:semiHidden/>
    <w:rsid w:val="006D348F"/>
    <w:pPr>
      <w:ind w:left="1920"/>
    </w:pPr>
  </w:style>
  <w:style w:type="paragraph" w:styleId="Assuntodocomentrio">
    <w:name w:val="annotation subject"/>
    <w:basedOn w:val="Textodecomentrio"/>
    <w:next w:val="Textodecomentrio"/>
    <w:rsid w:val="00CE2335"/>
    <w:rPr>
      <w:b/>
      <w:bCs/>
    </w:rPr>
  </w:style>
  <w:style w:type="table" w:styleId="Tabelacomgrade">
    <w:name w:val="Table Grid"/>
    <w:basedOn w:val="Tabelanormal"/>
    <w:uiPriority w:val="59"/>
    <w:rsid w:val="00FB35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apadoDocumento">
    <w:name w:val="Document Map"/>
    <w:basedOn w:val="Normal"/>
    <w:semiHidden/>
    <w:rsid w:val="00EA1F2C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Bulletdot">
    <w:name w:val="Bullet dot"/>
    <w:basedOn w:val="Normal"/>
    <w:autoRedefine/>
    <w:rsid w:val="00A3635E"/>
    <w:pPr>
      <w:spacing w:before="120" w:after="40"/>
      <w:ind w:left="227"/>
    </w:pPr>
    <w:rPr>
      <w:rFonts w:ascii="Arial" w:hAnsi="Arial" w:cs="Arial"/>
      <w:i/>
      <w:color w:val="FF0000"/>
      <w:sz w:val="22"/>
      <w:szCs w:val="20"/>
    </w:rPr>
  </w:style>
  <w:style w:type="paragraph" w:customStyle="1" w:styleId="TabelaCharChar">
    <w:name w:val="Tabela Char Char"/>
    <w:basedOn w:val="Corpodetexto"/>
    <w:link w:val="TabelaCharChar"/>
    <w:rsid w:val="00D919D6"/>
    <w:pPr>
      <w:keepNext/>
      <w:keepLines/>
      <w:spacing w:before="40" w:after="40"/>
      <w:jc w:val="left"/>
    </w:pPr>
    <w:rPr>
      <w:szCs w:val="22"/>
    </w:rPr>
  </w:style>
  <w:style w:type="paragraph" w:customStyle="1" w:styleId="Tabelareduzida">
    <w:name w:val="Tabela reduzida"/>
    <w:basedOn w:val="Normal"/>
    <w:rsid w:val="00127F71"/>
    <w:pPr>
      <w:keepNext/>
      <w:keepLines/>
      <w:spacing w:before="40" w:after="40"/>
    </w:pPr>
    <w:rPr>
      <w:sz w:val="20"/>
      <w:szCs w:val="20"/>
      <w:lang w:eastAsia="pt-BR"/>
    </w:rPr>
  </w:style>
  <w:style w:type="paragraph" w:customStyle="1" w:styleId="StyleListNumberBold">
    <w:name w:val="Style List Number + Bold"/>
    <w:basedOn w:val="Numerada"/>
    <w:autoRedefine/>
    <w:rsid w:val="00CF174E"/>
    <w:pPr>
      <w:numPr>
        <w:numId w:val="0"/>
      </w:numPr>
      <w:spacing w:before="180" w:after="120"/>
      <w:jc w:val="both"/>
    </w:pPr>
    <w:rPr>
      <w:b/>
      <w:bCs/>
      <w:sz w:val="28"/>
      <w:szCs w:val="20"/>
      <w:lang w:eastAsia="pt-BR"/>
    </w:rPr>
  </w:style>
  <w:style w:type="paragraph" w:styleId="Numerada">
    <w:name w:val="List Number"/>
    <w:basedOn w:val="Normal"/>
    <w:rsid w:val="00CF174E"/>
    <w:pPr>
      <w:numPr>
        <w:numId w:val="20"/>
      </w:numPr>
    </w:pPr>
  </w:style>
  <w:style w:type="paragraph" w:styleId="Numerada2">
    <w:name w:val="List Number 2"/>
    <w:basedOn w:val="Numerada"/>
    <w:autoRedefine/>
    <w:rsid w:val="00CF174E"/>
    <w:pPr>
      <w:numPr>
        <w:ilvl w:val="1"/>
      </w:numPr>
      <w:tabs>
        <w:tab w:val="left" w:pos="851"/>
      </w:tabs>
      <w:spacing w:before="180" w:after="120"/>
      <w:jc w:val="both"/>
    </w:pPr>
    <w:rPr>
      <w:b/>
      <w:lang w:eastAsia="pt-BR"/>
    </w:rPr>
  </w:style>
  <w:style w:type="paragraph" w:customStyle="1" w:styleId="StyleHeading4Arial12pt">
    <w:name w:val="Style Heading 4 + Arial 12 pt"/>
    <w:basedOn w:val="Ttulo4"/>
    <w:autoRedefine/>
    <w:rsid w:val="005230F8"/>
    <w:pPr>
      <w:ind w:left="862" w:hanging="862"/>
    </w:pPr>
    <w:rPr>
      <w:rFonts w:ascii="Arial" w:hAnsi="Arial"/>
      <w:sz w:val="24"/>
    </w:rPr>
  </w:style>
  <w:style w:type="paragraph" w:styleId="PargrafodaLista">
    <w:name w:val="List Paragraph"/>
    <w:basedOn w:val="Normal"/>
    <w:uiPriority w:val="1"/>
    <w:qFormat/>
    <w:rsid w:val="002F61C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CabealhoChar">
    <w:name w:val="Cabeçalho Char"/>
    <w:basedOn w:val="Fontepargpadro"/>
    <w:link w:val="Cabealho"/>
    <w:uiPriority w:val="99"/>
    <w:rsid w:val="00F00D00"/>
    <w:rPr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F00D00"/>
    <w:rPr>
      <w:sz w:val="24"/>
      <w:szCs w:val="2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9E4E9C"/>
    <w:pPr>
      <w:widowControl w:val="0"/>
      <w:autoSpaceDE w:val="0"/>
      <w:autoSpaceDN w:val="0"/>
    </w:pPr>
    <w:rPr>
      <w:sz w:val="22"/>
      <w:szCs w:val="22"/>
      <w:lang w:eastAsia="pt-BR" w:bidi="pt-BR"/>
    </w:rPr>
  </w:style>
  <w:style w:type="table" w:styleId="GradeMdia1-nfase1">
    <w:name w:val="Medium Grid 1 Accent 1"/>
    <w:basedOn w:val="Tabelanormal"/>
    <w:uiPriority w:val="67"/>
    <w:rsid w:val="00B632F2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HiperlinkVisitado">
    <w:name w:val="FollowedHyperlink"/>
    <w:basedOn w:val="Fontepargpadro"/>
    <w:semiHidden/>
    <w:unhideWhenUsed/>
    <w:rsid w:val="00A23C1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0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rive.google.com/file/d/1gMoi_Sa-gwq5G2B-HszkMabtT6pfJBiW/view?usp=sharing" TargetMode="External"/><Relationship Id="rId50" Type="http://schemas.openxmlformats.org/officeDocument/2006/relationships/hyperlink" Target="https://drive.google.com/file/d/1QeLDFKAXOpvcNP5xd2Wx4EO_sV8awyFE/vie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drive.google.com/file/d/1IZAUw7VX7mtkrB_wdINr508-OSYVjbQP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rive.google.com/file/d/15703jNFBoufH9XU8xDKS0oTLlA-E2J_B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rive.google.com/file/d/1Cra8HKPd2gt8BqQomz3j0sMJtKMdnJuq/view?usp=sharing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rive.google.com/file/d/1EQkeaPlvOHIofCR5rfeE2JcgDVzTcFov/view?usp=sharing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drive.google.com/file/d/1B6WfCSp6pLmtng5YolN1sZ4-St3jeNrY/view?usp=sharing" TargetMode="External"/><Relationship Id="rId48" Type="http://schemas.openxmlformats.org/officeDocument/2006/relationships/hyperlink" Target="https://drive.google.com/file/d/1--QDi5mLJQkNZrjTSXvWrTHG_Z_XEfS5/view?usp=sharing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0_Glivia\Dropbox\Aulas\PUC_efetivo\Material%20Didatico\MPN\00_Auxiliar\Material%20Bernardo\Trabalhos\Trabalho%20II\399911_d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0990CC-FDF2-4837-B9AE-856FF94DB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399911_dn.dot</Template>
  <TotalTime>90</TotalTime>
  <Pages>40</Pages>
  <Words>4414</Words>
  <Characters>23836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 nome da organização &gt;</vt:lpstr>
      <vt:lpstr>&lt; nome da organização &gt;</vt:lpstr>
    </vt:vector>
  </TitlesOfParts>
  <Company>DCC</Company>
  <LinksUpToDate>false</LinksUpToDate>
  <CharactersWithSpaces>28194</CharactersWithSpaces>
  <SharedDoc>false</SharedDoc>
  <HLinks>
    <vt:vector size="486" baseType="variant">
      <vt:variant>
        <vt:i4>1966131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_Toc164079168</vt:lpwstr>
      </vt:variant>
      <vt:variant>
        <vt:i4>1966131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_Toc164079167</vt:lpwstr>
      </vt:variant>
      <vt:variant>
        <vt:i4>1966131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_Toc164079166</vt:lpwstr>
      </vt:variant>
      <vt:variant>
        <vt:i4>1966131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_Toc164079165</vt:lpwstr>
      </vt:variant>
      <vt:variant>
        <vt:i4>1966131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_Toc164079164</vt:lpwstr>
      </vt:variant>
      <vt:variant>
        <vt:i4>1966131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_Toc164079163</vt:lpwstr>
      </vt:variant>
      <vt:variant>
        <vt:i4>1966131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_Toc164079162</vt:lpwstr>
      </vt:variant>
      <vt:variant>
        <vt:i4>1966131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_Toc164079161</vt:lpwstr>
      </vt:variant>
      <vt:variant>
        <vt:i4>1966131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_Toc164079160</vt:lpwstr>
      </vt:variant>
      <vt:variant>
        <vt:i4>1900595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_Toc164079159</vt:lpwstr>
      </vt:variant>
      <vt:variant>
        <vt:i4>1900595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_Toc164079158</vt:lpwstr>
      </vt:variant>
      <vt:variant>
        <vt:i4>1900595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_Toc164079157</vt:lpwstr>
      </vt:variant>
      <vt:variant>
        <vt:i4>1900595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_Toc164079156</vt:lpwstr>
      </vt:variant>
      <vt:variant>
        <vt:i4>1900595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_Toc164079155</vt:lpwstr>
      </vt:variant>
      <vt:variant>
        <vt:i4>1900595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_Toc164079154</vt:lpwstr>
      </vt:variant>
      <vt:variant>
        <vt:i4>1900595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_Toc164079153</vt:lpwstr>
      </vt:variant>
      <vt:variant>
        <vt:i4>1900595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_Toc164079152</vt:lpwstr>
      </vt:variant>
      <vt:variant>
        <vt:i4>1900595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_Toc164079151</vt:lpwstr>
      </vt:variant>
      <vt:variant>
        <vt:i4>1900595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_Toc164079150</vt:lpwstr>
      </vt:variant>
      <vt:variant>
        <vt:i4>1835059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_Toc164079149</vt:lpwstr>
      </vt:variant>
      <vt:variant>
        <vt:i4>1835059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_Toc164079148</vt:lpwstr>
      </vt:variant>
      <vt:variant>
        <vt:i4>1835059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_Toc164079147</vt:lpwstr>
      </vt:variant>
      <vt:variant>
        <vt:i4>1835059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_Toc164079146</vt:lpwstr>
      </vt:variant>
      <vt:variant>
        <vt:i4>1835059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_Toc164079145</vt:lpwstr>
      </vt:variant>
      <vt:variant>
        <vt:i4>1835059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_Toc164079144</vt:lpwstr>
      </vt:variant>
      <vt:variant>
        <vt:i4>1835059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_Toc164079143</vt:lpwstr>
      </vt:variant>
      <vt:variant>
        <vt:i4>1835059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_Toc164079142</vt:lpwstr>
      </vt:variant>
      <vt:variant>
        <vt:i4>1835059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_Toc164079141</vt:lpwstr>
      </vt:variant>
      <vt:variant>
        <vt:i4>1835059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_Toc164079140</vt:lpwstr>
      </vt:variant>
      <vt:variant>
        <vt:i4>1769523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_Toc164079139</vt:lpwstr>
      </vt:variant>
      <vt:variant>
        <vt:i4>1769523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_Toc164079138</vt:lpwstr>
      </vt:variant>
      <vt:variant>
        <vt:i4>1769523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_Toc164079137</vt:lpwstr>
      </vt:variant>
      <vt:variant>
        <vt:i4>1769523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_Toc164079136</vt:lpwstr>
      </vt:variant>
      <vt:variant>
        <vt:i4>1769523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_Toc164079135</vt:lpwstr>
      </vt:variant>
      <vt:variant>
        <vt:i4>1769523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_Toc164079134</vt:lpwstr>
      </vt:variant>
      <vt:variant>
        <vt:i4>1769523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_Toc164079133</vt:lpwstr>
      </vt:variant>
      <vt:variant>
        <vt:i4>1769523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_Toc164079132</vt:lpwstr>
      </vt:variant>
      <vt:variant>
        <vt:i4>1769523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_Toc164079131</vt:lpwstr>
      </vt:variant>
      <vt:variant>
        <vt:i4>1769523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_Toc164079130</vt:lpwstr>
      </vt:variant>
      <vt:variant>
        <vt:i4>1703987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_Toc164079129</vt:lpwstr>
      </vt:variant>
      <vt:variant>
        <vt:i4>1703987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_Toc164079128</vt:lpwstr>
      </vt:variant>
      <vt:variant>
        <vt:i4>1703987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_Toc164079127</vt:lpwstr>
      </vt:variant>
      <vt:variant>
        <vt:i4>1703987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_Toc164079126</vt:lpwstr>
      </vt:variant>
      <vt:variant>
        <vt:i4>1703987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_Toc164079125</vt:lpwstr>
      </vt:variant>
      <vt:variant>
        <vt:i4>1703987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_Toc164079124</vt:lpwstr>
      </vt:variant>
      <vt:variant>
        <vt:i4>1703987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_Toc164079123</vt:lpwstr>
      </vt:variant>
      <vt:variant>
        <vt:i4>1703987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_Toc164079122</vt:lpwstr>
      </vt:variant>
      <vt:variant>
        <vt:i4>1703987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_Toc164079121</vt:lpwstr>
      </vt:variant>
      <vt:variant>
        <vt:i4>1703987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_Toc164079120</vt:lpwstr>
      </vt:variant>
      <vt:variant>
        <vt:i4>1638451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_Toc164079119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_Toc164079118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_Toc164079117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_Toc164079116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_Toc164079115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_Toc164079114</vt:lpwstr>
      </vt:variant>
      <vt:variant>
        <vt:i4>1638451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_Toc164079113</vt:lpwstr>
      </vt:variant>
      <vt:variant>
        <vt:i4>1638451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_Toc164079112</vt:lpwstr>
      </vt:variant>
      <vt:variant>
        <vt:i4>1638451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_Toc164079111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_Toc164079110</vt:lpwstr>
      </vt:variant>
      <vt:variant>
        <vt:i4>1572915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_Toc164079109</vt:lpwstr>
      </vt:variant>
      <vt:variant>
        <vt:i4>1572915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_Toc164079108</vt:lpwstr>
      </vt:variant>
      <vt:variant>
        <vt:i4>1572915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_Toc164079107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_Toc164079106</vt:lpwstr>
      </vt:variant>
      <vt:variant>
        <vt:i4>1572915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_Toc164079105</vt:lpwstr>
      </vt:variant>
      <vt:variant>
        <vt:i4>1572915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_Toc164079104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_Toc164079103</vt:lpwstr>
      </vt:variant>
      <vt:variant>
        <vt:i4>1572915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_Toc164079102</vt:lpwstr>
      </vt:variant>
      <vt:variant>
        <vt:i4>1572915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_Toc164079101</vt:lpwstr>
      </vt:variant>
      <vt:variant>
        <vt:i4>1572915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_Toc164079100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_Toc164079099</vt:lpwstr>
      </vt:variant>
      <vt:variant>
        <vt:i4>1114162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_Toc164079098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_Toc164079097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_Toc164079096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_Toc164079095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_Toc164079094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_Toc164079093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_Toc164079092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_Toc164079091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_Toc164079090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_Toc164079089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_Toc164079088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da organização &gt;</dc:title>
  <dc:creator>Glivia</dc:creator>
  <cp:lastModifiedBy>Usuário do Windows</cp:lastModifiedBy>
  <cp:revision>15</cp:revision>
  <cp:lastPrinted>2018-05-24T03:44:00Z</cp:lastPrinted>
  <dcterms:created xsi:type="dcterms:W3CDTF">2018-05-24T03:17:00Z</dcterms:created>
  <dcterms:modified xsi:type="dcterms:W3CDTF">2018-05-24T05:01:00Z</dcterms:modified>
</cp:coreProperties>
</file>